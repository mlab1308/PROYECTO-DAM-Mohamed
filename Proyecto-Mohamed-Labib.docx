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0DCB9B" w14:textId="6819E5B5" w:rsidR="00D077E9" w:rsidRDefault="00425B40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24A6DDDC" wp14:editId="46D003F5">
            <wp:simplePos x="0" y="0"/>
            <wp:positionH relativeFrom="page">
              <wp:align>right</wp:align>
            </wp:positionH>
            <wp:positionV relativeFrom="page">
              <wp:posOffset>-13855</wp:posOffset>
            </wp:positionV>
            <wp:extent cx="7543800" cy="6684010"/>
            <wp:effectExtent l="0" t="0" r="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1075F9E0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148C296" w14:textId="7A61750E" w:rsidR="00D077E9" w:rsidRDefault="00D077E9" w:rsidP="00AB02A7">
            <w:pPr>
              <w:rPr>
                <w:noProof/>
              </w:rPr>
            </w:pPr>
          </w:p>
          <w:p w14:paraId="3F5DE70F" w14:textId="49EC731E" w:rsidR="00D077E9" w:rsidRDefault="00D077E9" w:rsidP="00AB02A7">
            <w:pPr>
              <w:rPr>
                <w:noProof/>
              </w:rPr>
            </w:pPr>
          </w:p>
        </w:tc>
      </w:tr>
      <w:tr w:rsidR="00D077E9" w14:paraId="28A30E2D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8FFCE89" w14:textId="20F871C3" w:rsidR="00D077E9" w:rsidRDefault="00425B40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35EB7A5" wp14:editId="2E9A39ED">
                      <wp:simplePos x="0" y="0"/>
                      <wp:positionH relativeFrom="margin">
                        <wp:posOffset>32518</wp:posOffset>
                      </wp:positionH>
                      <wp:positionV relativeFrom="margin">
                        <wp:posOffset>1956970</wp:posOffset>
                      </wp:positionV>
                      <wp:extent cx="1390650" cy="0"/>
                      <wp:effectExtent l="0" t="19050" r="19050" b="19050"/>
                      <wp:wrapSquare wrapText="bothSides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78CFCB" id="Conector recto 5" o:spid="_x0000_s1026" alt="divisor de texto" style="position:absolute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" from="2.55pt,154.1pt" to="112.05pt,1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" strokecolor="#082a75 [3215]" strokeweight="3pt">
                      <w10:wrap type="square" anchorx="margin" anchory="margin"/>
                    </v:line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60288" behindDoc="1" locked="0" layoutInCell="1" allowOverlap="1" wp14:anchorId="10B6E17D" wp14:editId="5128319D">
                      <wp:simplePos x="0" y="0"/>
                      <wp:positionH relativeFrom="column">
                        <wp:posOffset>-223453</wp:posOffset>
                      </wp:positionH>
                      <wp:positionV relativeFrom="page">
                        <wp:posOffset>-9057</wp:posOffset>
                      </wp:positionV>
                      <wp:extent cx="3938905" cy="7285355"/>
                      <wp:effectExtent l="0" t="0" r="4445" b="0"/>
                      <wp:wrapNone/>
                      <wp:docPr id="3" name="Rectángulo 3" descr="rectángulo blanco para texto en portada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8905" cy="72853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CC6ED3" id="Rectángulo 3" o:spid="_x0000_s1026" alt="rectángulo blanco para texto en portada" style="position:absolute;margin-left:-17.6pt;margin-top:-.7pt;width:310.15pt;height:573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" fillcolor="white [3212]" stroked="f" strokeweight="2pt">
                      <w10:wrap anchory="page"/>
                    </v:rect>
                  </w:pict>
                </mc:Fallback>
              </mc:AlternateContent>
            </w: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330470D" wp14:editId="4B525185">
                      <wp:extent cx="3528695" cy="1888958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8895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5C57D87" w14:textId="77777777" w:rsidR="00425B40" w:rsidRDefault="00425B40" w:rsidP="00425B40">
                                  <w:pPr>
                                    <w:pStyle w:val="Ttulo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2F1C5F00" w14:textId="5FA4866A" w:rsidR="00425B40" w:rsidRPr="00D86945" w:rsidRDefault="00425B40" w:rsidP="00425B40">
                                  <w:pPr>
                                    <w:pStyle w:val="Ttulo"/>
                                  </w:pPr>
                                  <w:r w:rsidRPr="00F9250A">
                                    <w:rPr>
                                      <w:lang w:bidi="es-ES"/>
                                    </w:rPr>
                                    <w:t>AutoLabib Scan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33047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4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" filled="f" stroked="f" strokeweight=".5pt">
                      <v:textbox>
                        <w:txbxContent>
                          <w:p w14:paraId="45C57D87" w14:textId="77777777" w:rsidR="00425B40" w:rsidRDefault="00425B40" w:rsidP="00425B40">
                            <w:pPr>
                              <w:pStyle w:val="Ttulo"/>
                              <w:rPr>
                                <w:lang w:bidi="es-ES"/>
                              </w:rPr>
                            </w:pPr>
                          </w:p>
                          <w:p w14:paraId="2F1C5F00" w14:textId="5FA4866A" w:rsidR="00425B40" w:rsidRPr="00D86945" w:rsidRDefault="00425B40" w:rsidP="00425B40">
                            <w:pPr>
                              <w:pStyle w:val="Ttulo"/>
                            </w:pPr>
                            <w:r w:rsidRPr="00F9250A">
                              <w:rPr>
                                <w:lang w:bidi="es-ES"/>
                              </w:rPr>
                              <w:t>AutoLabib Scan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077E9" w14:paraId="4C2BF756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BA2A0B8176644538AB4820EF227B10E7"/>
              </w:placeholder>
              <w15:appearance w15:val="hidden"/>
            </w:sdtPr>
            <w:sdtEndPr/>
            <w:sdtContent>
              <w:p w14:paraId="126394DD" w14:textId="22B67A08" w:rsidR="00D077E9" w:rsidRDefault="00D04AF7" w:rsidP="00AB02A7">
                <w:pPr>
                  <w:rPr>
                    <w:noProof/>
                  </w:rPr>
                </w:pPr>
                <w:r>
                  <w:rPr>
                    <w:noProof/>
                  </w:rPr>
                  <w:t>2023/24</w:t>
                </w:r>
              </w:p>
            </w:sdtContent>
          </w:sdt>
          <w:p w14:paraId="1152A4D3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641D6A2F" wp14:editId="577F79CB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A1F46D7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A89F18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09033E02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C6E792A" w14:textId="7C7CF819" w:rsidR="00D077E9" w:rsidRDefault="001C4C0F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1D3C41F6D61A440A9DB0C2FC44CB3A30"/>
                </w:placeholder>
                <w15:appearance w15:val="hidden"/>
              </w:sdtPr>
              <w:sdtEndPr/>
              <w:sdtContent>
                <w:r w:rsidR="00F9250A">
                  <w:rPr>
                    <w:noProof/>
                  </w:rPr>
                  <w:t>IES MARTÍNEZ MONTAÑÉS</w:t>
                </w:r>
              </w:sdtContent>
            </w:sdt>
          </w:p>
          <w:p w14:paraId="152B2111" w14:textId="03B39F2B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572ECC439E6240EC805A9ABFA9EEB12F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F9250A">
                  <w:rPr>
                    <w:noProof/>
                  </w:rPr>
                  <w:t xml:space="preserve">Mohamed Labib Khotbi </w:t>
                </w:r>
              </w:sdtContent>
            </w:sdt>
          </w:p>
          <w:p w14:paraId="32A056BA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4DBC68F2" w14:textId="4D74512F" w:rsidR="00D077E9" w:rsidRDefault="00AB02A7">
      <w:pPr>
        <w:spacing w:after="200"/>
        <w:rPr>
          <w:noProof/>
        </w:rPr>
      </w:pPr>
      <w:r w:rsidRPr="00425B40">
        <w:rPr>
          <w:noProof/>
          <w:color w:val="024F75" w:themeColor="accent1"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0E0145" wp14:editId="025B4E78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F510C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" fillcolor="#024f75 [3204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012E96D" w14:textId="2360FF78" w:rsidR="00D077E9" w:rsidRDefault="00F9250A" w:rsidP="008025F8">
      <w:pPr>
        <w:pStyle w:val="Ttulo"/>
        <w:rPr>
          <w:noProof/>
        </w:rPr>
      </w:pPr>
      <w:r>
        <w:rPr>
          <w:noProof/>
          <w:lang w:bidi="es-ES"/>
        </w:rPr>
        <w:lastRenderedPageBreak/>
        <w:t>Índice</w:t>
      </w:r>
    </w:p>
    <w:p w14:paraId="01B546AB" w14:textId="77777777" w:rsidR="00AB02A7" w:rsidRDefault="00AB02A7" w:rsidP="00DF027C">
      <w:pPr>
        <w:rPr>
          <w:noProof/>
        </w:rPr>
      </w:pPr>
    </w:p>
    <w:sdt>
      <w:sdtPr>
        <w:rPr>
          <w:rFonts w:asciiTheme="minorHAnsi" w:eastAsiaTheme="minorEastAsia" w:hAnsiTheme="minorHAnsi" w:cstheme="minorBidi"/>
          <w:b/>
          <w:noProof w:val="0"/>
          <w:color w:val="082A75" w:themeColor="text2"/>
          <w:sz w:val="28"/>
          <w:szCs w:val="22"/>
          <w:lang w:eastAsia="en-US"/>
        </w:rPr>
        <w:id w:val="-1544279383"/>
        <w:docPartObj>
          <w:docPartGallery w:val="Table of Contents"/>
          <w:docPartUnique/>
        </w:docPartObj>
      </w:sdtPr>
      <w:sdtEndPr>
        <w:rPr>
          <w:bCs/>
          <w:color w:val="0F0D29" w:themeColor="text1"/>
        </w:rPr>
      </w:sdtEndPr>
      <w:sdtContent>
        <w:p w14:paraId="252428F8" w14:textId="3AC2878F" w:rsidR="008025F8" w:rsidRDefault="008025F8" w:rsidP="00AC0163">
          <w:pPr>
            <w:pStyle w:val="TtuloTDC"/>
          </w:pPr>
          <w:r>
            <w:t>Contenido</w:t>
          </w:r>
        </w:p>
        <w:p w14:paraId="4A3BAA55" w14:textId="258FAEA3" w:rsidR="004662EF" w:rsidRDefault="008025F8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78064" w:history="1">
            <w:r w:rsidR="004662EF" w:rsidRPr="00DC24C8">
              <w:rPr>
                <w:rStyle w:val="Hipervnculo"/>
                <w:noProof/>
              </w:rPr>
              <w:t>1. Descripción y Justificación del Proyecto</w:t>
            </w:r>
            <w:r w:rsidR="004662EF">
              <w:rPr>
                <w:noProof/>
                <w:webHidden/>
              </w:rPr>
              <w:tab/>
            </w:r>
            <w:r w:rsidR="004662EF">
              <w:rPr>
                <w:noProof/>
                <w:webHidden/>
              </w:rPr>
              <w:fldChar w:fldCharType="begin"/>
            </w:r>
            <w:r w:rsidR="004662EF">
              <w:rPr>
                <w:noProof/>
                <w:webHidden/>
              </w:rPr>
              <w:instrText xml:space="preserve"> PAGEREF _Toc169078064 \h </w:instrText>
            </w:r>
            <w:r w:rsidR="004662EF">
              <w:rPr>
                <w:noProof/>
                <w:webHidden/>
              </w:rPr>
            </w:r>
            <w:r w:rsidR="004662EF">
              <w:rPr>
                <w:noProof/>
                <w:webHidden/>
              </w:rPr>
              <w:fldChar w:fldCharType="separate"/>
            </w:r>
            <w:r w:rsidR="004662EF">
              <w:rPr>
                <w:noProof/>
                <w:webHidden/>
              </w:rPr>
              <w:t>4</w:t>
            </w:r>
            <w:r w:rsidR="004662EF">
              <w:rPr>
                <w:noProof/>
                <w:webHidden/>
              </w:rPr>
              <w:fldChar w:fldCharType="end"/>
            </w:r>
          </w:hyperlink>
        </w:p>
        <w:p w14:paraId="6E024B14" w14:textId="3E98C318" w:rsidR="004662EF" w:rsidRDefault="004662EF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65" w:history="1">
            <w:r w:rsidRPr="00DC24C8">
              <w:rPr>
                <w:rStyle w:val="Hipervnculo"/>
                <w:noProof/>
              </w:rPr>
              <w:t>Alcance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7340D" w14:textId="7435D082" w:rsidR="004662EF" w:rsidRDefault="004662EF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66" w:history="1">
            <w:r w:rsidRPr="00DC24C8">
              <w:rPr>
                <w:rStyle w:val="Hipervnculo"/>
                <w:noProof/>
              </w:rPr>
              <w:t>Valoración de Alternativas Existentes en el Mercado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4C53E" w14:textId="52D11110" w:rsidR="004662EF" w:rsidRDefault="004662EF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67" w:history="1">
            <w:r w:rsidRPr="00DC24C8">
              <w:rPr>
                <w:rStyle w:val="Hipervnculo"/>
                <w:noProof/>
              </w:rPr>
              <w:t>Stack Tecnológico Elegido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FB24B" w14:textId="65E8BEC6" w:rsidR="004662EF" w:rsidRDefault="004662EF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68" w:history="1">
            <w:r w:rsidRPr="00DC24C8">
              <w:rPr>
                <w:rStyle w:val="Hipervnculo"/>
                <w:noProof/>
              </w:rPr>
              <w:t>2. Requisitos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7A7C2" w14:textId="16E9EC54" w:rsidR="004662EF" w:rsidRDefault="004662EF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69" w:history="1">
            <w:r w:rsidRPr="00DC24C8">
              <w:rPr>
                <w:rStyle w:val="Hipervnculo"/>
                <w:noProof/>
              </w:rPr>
              <w:t>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BA65F" w14:textId="23BD9FA9" w:rsidR="004662EF" w:rsidRDefault="004662EF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70" w:history="1">
            <w:r w:rsidRPr="00DC24C8">
              <w:rPr>
                <w:rStyle w:val="Hipervnculo"/>
                <w:noProof/>
              </w:rPr>
              <w:t>No Funcionales: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A961B" w14:textId="0C0ECA8C" w:rsidR="004662EF" w:rsidRDefault="004662EF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71" w:history="1">
            <w:r w:rsidRPr="00DC24C8">
              <w:rPr>
                <w:rStyle w:val="Hipervnculo"/>
                <w:noProof/>
              </w:rPr>
              <w:t>Descripción de Casos de Uso Adicionales: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D4C93" w14:textId="5BC65B14" w:rsidR="004662EF" w:rsidRDefault="004662EF">
          <w:pPr>
            <w:pStyle w:val="TDC3"/>
            <w:tabs>
              <w:tab w:val="right" w:leader="dot" w:pos="10024"/>
            </w:tabs>
            <w:rPr>
              <w:noProof/>
            </w:rPr>
          </w:pPr>
          <w:hyperlink w:anchor="_Toc169078072" w:history="1">
            <w:r w:rsidRPr="00DC24C8">
              <w:rPr>
                <w:rStyle w:val="Hipervnculo"/>
                <w:noProof/>
              </w:rPr>
              <w:t>Diagrama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4F50CF" w14:textId="6EFA7563" w:rsidR="004662EF" w:rsidRDefault="004662EF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73" w:history="1">
            <w:r w:rsidRPr="00DC24C8">
              <w:rPr>
                <w:rStyle w:val="Hipervnculo"/>
                <w:noProof/>
              </w:rPr>
              <w:t>3. Base de Datos noSQL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BF1E4" w14:textId="6418A796" w:rsidR="004662EF" w:rsidRDefault="004662EF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74" w:history="1">
            <w:r w:rsidRPr="00DC24C8">
              <w:rPr>
                <w:rStyle w:val="Hipervnculo"/>
                <w:noProof/>
              </w:rPr>
              <w:t>4. Guía de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B5F65" w14:textId="74928CE5" w:rsidR="004662EF" w:rsidRDefault="004662EF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75" w:history="1">
            <w:r w:rsidRPr="00DC24C8">
              <w:rPr>
                <w:rStyle w:val="Hipervnculo"/>
                <w:noProof/>
              </w:rPr>
              <w:t>Paleta de colores e Icono principal de la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75591" w14:textId="1AFF47E7" w:rsidR="004662EF" w:rsidRDefault="004662EF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76" w:history="1">
            <w:r w:rsidRPr="00DC24C8">
              <w:rPr>
                <w:rStyle w:val="Hipervnculo"/>
                <w:noProof/>
              </w:rPr>
              <w:t>5. Prototipo Figma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F7409" w14:textId="647277E0" w:rsidR="004662EF" w:rsidRDefault="004662EF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78" w:history="1">
            <w:r w:rsidRPr="00DC24C8">
              <w:rPr>
                <w:rStyle w:val="Hipervnculo"/>
                <w:noProof/>
              </w:rPr>
              <w:t>Api reconocimiento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34773" w14:textId="3BE21BDB" w:rsidR="004662EF" w:rsidRDefault="004662EF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79" w:history="1">
            <w:r w:rsidRPr="00DC24C8">
              <w:rPr>
                <w:rStyle w:val="Hipervnculo"/>
                <w:noProof/>
              </w:rPr>
              <w:t>Descripción General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8D9DF" w14:textId="1797ED49" w:rsidR="004662EF" w:rsidRDefault="004662EF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80" w:history="1">
            <w:r w:rsidRPr="00DC24C8">
              <w:rPr>
                <w:rStyle w:val="Hipervnculo"/>
                <w:noProof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AB2AB5" w14:textId="5C8781B9" w:rsidR="004662EF" w:rsidRDefault="004662EF">
          <w:pPr>
            <w:pStyle w:val="TDC3"/>
            <w:tabs>
              <w:tab w:val="right" w:leader="dot" w:pos="10024"/>
            </w:tabs>
            <w:rPr>
              <w:noProof/>
            </w:rPr>
          </w:pPr>
          <w:hyperlink w:anchor="_Toc169078081" w:history="1">
            <w:r w:rsidRPr="00DC24C8">
              <w:rPr>
                <w:rStyle w:val="Hipervnculo"/>
                <w:noProof/>
              </w:rPr>
              <w:t>1. Página de Bienvenida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254C4" w14:textId="2FB28014" w:rsidR="004662EF" w:rsidRDefault="004662EF">
          <w:pPr>
            <w:pStyle w:val="TDC3"/>
            <w:tabs>
              <w:tab w:val="right" w:leader="dot" w:pos="10024"/>
            </w:tabs>
            <w:rPr>
              <w:noProof/>
            </w:rPr>
          </w:pPr>
          <w:hyperlink w:anchor="_Toc169078082" w:history="1">
            <w:r w:rsidRPr="00DC24C8">
              <w:rPr>
                <w:rStyle w:val="Hipervnculo"/>
                <w:noProof/>
              </w:rPr>
              <w:t>2. Reconocer Matrícula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ADC83" w14:textId="74CAC203" w:rsidR="004662EF" w:rsidRDefault="004662EF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sz w:val="22"/>
              <w:lang w:eastAsia="es-ES"/>
            </w:rPr>
          </w:pPr>
          <w:hyperlink w:anchor="_Toc169078083" w:history="1">
            <w:r w:rsidRPr="00DC24C8">
              <w:rPr>
                <w:rStyle w:val="Hipervnculo"/>
                <w:noProof/>
              </w:rPr>
              <w:t>Funcionamiento Interno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_Toc169078083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48303" w14:textId="597A6A6D" w:rsidR="008025F8" w:rsidRDefault="008025F8">
          <w:r>
            <w:rPr>
              <w:bCs/>
            </w:rPr>
            <w:fldChar w:fldCharType="end"/>
          </w:r>
        </w:p>
      </w:sdtContent>
    </w:sdt>
    <w:p w14:paraId="2DCE69B1" w14:textId="27B470DC" w:rsidR="00AC0163" w:rsidRPr="00AC0163" w:rsidRDefault="008025F8" w:rsidP="00AC0163">
      <w:pPr>
        <w:pStyle w:val="Ttulo1"/>
      </w:pPr>
      <w:r>
        <w:br w:type="page"/>
      </w:r>
      <w:bookmarkStart w:id="0" w:name="_Toc169078064"/>
      <w:r w:rsidR="00727939">
        <w:lastRenderedPageBreak/>
        <w:t xml:space="preserve">1. </w:t>
      </w:r>
      <w:r w:rsidR="00AC0163" w:rsidRPr="00AC0163">
        <w:t>Descripción y Justificación del Proyecto</w:t>
      </w:r>
      <w:bookmarkEnd w:id="0"/>
    </w:p>
    <w:p w14:paraId="62B984D7" w14:textId="77777777" w:rsidR="00AC0163" w:rsidRDefault="00AC0163" w:rsidP="00AC0163">
      <w:pPr>
        <w:pStyle w:val="Contenido"/>
        <w:rPr>
          <w:noProof/>
        </w:rPr>
      </w:pPr>
    </w:p>
    <w:p w14:paraId="022A0845" w14:textId="77777777" w:rsidR="00AC0163" w:rsidRDefault="00AC0163" w:rsidP="00AC0163">
      <w:pPr>
        <w:pStyle w:val="Contenido"/>
        <w:rPr>
          <w:noProof/>
        </w:rPr>
      </w:pPr>
      <w:r>
        <w:rPr>
          <w:noProof/>
        </w:rPr>
        <w:t>"AutoLabib Scan" es una aplicación móvil diseñada para ofrecer a los usuarios una herramienta confiable y eficiente al comprar un vehículo de segunda mano. Uno de los principales desafíos al comprar un automóvil usado es obtener información precisa y detallada sobre su historial. Desafortunadamente, conseguir esta información a partir de la matrícula del vehículo puede ser extremadamente difícil y, en el mercado actual, hay muy pocas aplicaciones que ofrecen este servicio de forma gratuita.</w:t>
      </w:r>
    </w:p>
    <w:p w14:paraId="218C0294" w14:textId="77777777" w:rsidR="00AC0163" w:rsidRDefault="00AC0163" w:rsidP="00AC0163">
      <w:pPr>
        <w:pStyle w:val="Contenido"/>
        <w:rPr>
          <w:noProof/>
        </w:rPr>
      </w:pPr>
    </w:p>
    <w:p w14:paraId="5A58369D" w14:textId="15858367" w:rsidR="00AC0163" w:rsidRDefault="00AC0163" w:rsidP="00BD1E11">
      <w:pPr>
        <w:pStyle w:val="Ttulo2"/>
        <w:rPr>
          <w:noProof/>
        </w:rPr>
      </w:pPr>
      <w:bookmarkStart w:id="1" w:name="_Toc169078065"/>
      <w:r>
        <w:rPr>
          <w:noProof/>
        </w:rPr>
        <w:t>Alcance del Proyecto</w:t>
      </w:r>
      <w:bookmarkEnd w:id="1"/>
    </w:p>
    <w:p w14:paraId="05341402" w14:textId="77777777" w:rsidR="00AC0163" w:rsidRDefault="00AC0163" w:rsidP="00AC0163">
      <w:pPr>
        <w:pStyle w:val="Contenido"/>
        <w:rPr>
          <w:noProof/>
        </w:rPr>
      </w:pPr>
      <w:r>
        <w:rPr>
          <w:noProof/>
        </w:rPr>
        <w:t>El alcance de "AutoLabib Scan" abarca desde la implementación de una interfaz de usuario intuitiva y amigable hasta la integración de tecnologías avanzadas para la recopilación y presentación de datos. La aplicación permitirá a los usuarios escanear la matrícula o introducir el número de bastidor de un vehículo para acceder instantáneamente a su historial completo. Además, se proporcionará una función de almacenamiento de vehículos favoritos para un acceso rápido en el futuro.</w:t>
      </w:r>
    </w:p>
    <w:p w14:paraId="39F04494" w14:textId="77777777" w:rsidR="00AC0163" w:rsidRDefault="00AC0163" w:rsidP="00AC0163">
      <w:pPr>
        <w:pStyle w:val="Contenido"/>
        <w:rPr>
          <w:noProof/>
        </w:rPr>
      </w:pPr>
    </w:p>
    <w:p w14:paraId="44008F28" w14:textId="3E0ED10C" w:rsidR="00AC0163" w:rsidRDefault="00AC0163" w:rsidP="00BD1E11">
      <w:pPr>
        <w:pStyle w:val="Ttulo2"/>
      </w:pPr>
      <w:bookmarkStart w:id="2" w:name="_Toc169078066"/>
      <w:r w:rsidRPr="00AC0163">
        <w:t>Valoración de Alternativas Existentes en el Mercado</w:t>
      </w:r>
      <w:bookmarkEnd w:id="2"/>
    </w:p>
    <w:p w14:paraId="56DDFF0D" w14:textId="0B286F9C" w:rsidR="001641EF" w:rsidRDefault="00AC0163" w:rsidP="001641EF">
      <w:pPr>
        <w:pStyle w:val="Contenido"/>
        <w:rPr>
          <w:noProof/>
        </w:rPr>
      </w:pPr>
      <w:r>
        <w:rPr>
          <w:noProof/>
        </w:rPr>
        <w:t>En el mercado actual, hay muy pocas aplicaciones que ofrecen este servicio de forma gratuita. La mayoría de las alternativas disponibles requieren el pago de tarifas o suscripcione</w:t>
      </w:r>
      <w:r w:rsidR="001641EF">
        <w:rPr>
          <w:noProof/>
        </w:rPr>
        <w:t>s. Existe la siguiente app denominada Autoficha que hace un uso similar, introduce una matricula y te proporciona datos.</w:t>
      </w:r>
    </w:p>
    <w:p w14:paraId="5F374188" w14:textId="085D4C4C" w:rsidR="001641EF" w:rsidRDefault="001641EF" w:rsidP="001641EF">
      <w:pPr>
        <w:pStyle w:val="Contenido"/>
        <w:spacing w:line="720" w:lineRule="auto"/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DDEB528" wp14:editId="5B632B99">
            <wp:simplePos x="0" y="0"/>
            <wp:positionH relativeFrom="column">
              <wp:posOffset>3085972</wp:posOffset>
            </wp:positionH>
            <wp:positionV relativeFrom="paragraph">
              <wp:posOffset>79733</wp:posOffset>
            </wp:positionV>
            <wp:extent cx="1633818" cy="2904565"/>
            <wp:effectExtent l="76200" t="76200" r="138430" b="12446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3818" cy="2904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E44BD92" wp14:editId="04A2934D">
            <wp:extent cx="1628795" cy="2904407"/>
            <wp:effectExtent l="76200" t="76200" r="123825" b="12509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2888" cy="29295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3897AD" w14:textId="481586C4" w:rsidR="00AC0163" w:rsidRPr="00576560" w:rsidRDefault="00AC0163" w:rsidP="00576560">
      <w:pPr>
        <w:pStyle w:val="Ttulo2"/>
        <w:rPr>
          <w:noProof/>
        </w:rPr>
      </w:pPr>
      <w:r>
        <w:rPr>
          <w:noProof/>
        </w:rPr>
        <w:br w:type="page"/>
      </w:r>
      <w:bookmarkStart w:id="3" w:name="_Toc169078067"/>
      <w:r w:rsidRPr="00576560">
        <w:lastRenderedPageBreak/>
        <w:t>Stack Tecnológico Elegido</w:t>
      </w:r>
      <w:bookmarkEnd w:id="3"/>
    </w:p>
    <w:p w14:paraId="521FB218" w14:textId="77777777" w:rsidR="00AC0163" w:rsidRDefault="00AC0163" w:rsidP="00AC0163">
      <w:pPr>
        <w:pStyle w:val="Contenido"/>
        <w:rPr>
          <w:noProof/>
        </w:rPr>
      </w:pPr>
    </w:p>
    <w:p w14:paraId="25003270" w14:textId="77777777" w:rsidR="00AC0163" w:rsidRDefault="00AC0163" w:rsidP="00AC0163">
      <w:pPr>
        <w:pStyle w:val="Contenido"/>
        <w:rPr>
          <w:noProof/>
        </w:rPr>
      </w:pPr>
      <w:r>
        <w:rPr>
          <w:noProof/>
        </w:rPr>
        <w:t>El stack tecnológico seleccionado para el desarrollo de "AutoLabib Scan" incluye:</w:t>
      </w:r>
    </w:p>
    <w:p w14:paraId="12A2775F" w14:textId="77777777" w:rsidR="000A4BBD" w:rsidRDefault="000A4BBD" w:rsidP="000A4BBD">
      <w:pPr>
        <w:pStyle w:val="Contenido"/>
        <w:rPr>
          <w:noProof/>
        </w:rPr>
      </w:pPr>
    </w:p>
    <w:p w14:paraId="7DCA34CD" w14:textId="43B586FE" w:rsidR="000A4BBD" w:rsidRDefault="000A4BBD" w:rsidP="000A4BBD">
      <w:pPr>
        <w:pStyle w:val="Contenido"/>
        <w:rPr>
          <w:noProof/>
        </w:rPr>
      </w:pPr>
      <w:r w:rsidRPr="000A4BBD">
        <w:rPr>
          <w:b/>
          <w:bCs/>
          <w:noProof/>
        </w:rPr>
        <w:t>Java</w:t>
      </w:r>
      <w:r>
        <w:rPr>
          <w:noProof/>
        </w:rPr>
        <w:t>: Como desarrollador, estoy familiarizado con Java y sé que es un lenguaje confiable y robusto. Con Java, puedo escribir código limpio y eficiente para mi aplicación.</w:t>
      </w:r>
    </w:p>
    <w:p w14:paraId="51588CA4" w14:textId="77777777" w:rsidR="000A4BBD" w:rsidRDefault="000A4BBD" w:rsidP="000A4BBD">
      <w:pPr>
        <w:pStyle w:val="Contenido"/>
        <w:rPr>
          <w:noProof/>
        </w:rPr>
      </w:pPr>
    </w:p>
    <w:p w14:paraId="4D184645" w14:textId="2F655E77" w:rsidR="000A4BBD" w:rsidRDefault="000A4BBD" w:rsidP="000A4BBD">
      <w:pPr>
        <w:pStyle w:val="Contenido"/>
        <w:rPr>
          <w:noProof/>
        </w:rPr>
      </w:pPr>
      <w:r w:rsidRPr="000A4BBD">
        <w:rPr>
          <w:b/>
          <w:bCs/>
          <w:noProof/>
        </w:rPr>
        <w:t>Firebase</w:t>
      </w:r>
      <w:r>
        <w:rPr>
          <w:noProof/>
        </w:rPr>
        <w:t>: Al elegir Firebase, puedo aprovechar una amplia gama de servicios backend sin tener que preocuparme por configurar y mantener servidores. Con Firebase, puedo integrar fácilmente características como la autenticación de usuarios, el almacenamiento en la nube y la base de datos en tiempo real en mi aplicación.</w:t>
      </w:r>
    </w:p>
    <w:p w14:paraId="778CF0E9" w14:textId="14524484" w:rsidR="000A4BBD" w:rsidRDefault="000A4BBD" w:rsidP="000A4BBD">
      <w:pPr>
        <w:pStyle w:val="Contenido"/>
        <w:rPr>
          <w:noProof/>
        </w:rPr>
      </w:pPr>
    </w:p>
    <w:p w14:paraId="544052D5" w14:textId="77777777" w:rsidR="004F1986" w:rsidRDefault="004F1986" w:rsidP="004F1986">
      <w:pPr>
        <w:pStyle w:val="Contenido"/>
        <w:rPr>
          <w:noProof/>
        </w:rPr>
      </w:pPr>
      <w:r w:rsidRPr="004F1986">
        <w:rPr>
          <w:b/>
          <w:bCs/>
          <w:noProof/>
        </w:rPr>
        <w:t>Python:</w:t>
      </w:r>
      <w:r>
        <w:rPr>
          <w:noProof/>
        </w:rPr>
        <w:t xml:space="preserve"> Utilizado para el desarrollo del servicio de reconocimiento de matrículas debido a su eficiencia en el procesamiento de imágenes y su integración con bibliotecas avanzadas.</w:t>
      </w:r>
    </w:p>
    <w:p w14:paraId="42B69237" w14:textId="77777777" w:rsidR="004F1986" w:rsidRDefault="004F1986" w:rsidP="004F1986">
      <w:pPr>
        <w:pStyle w:val="Contenido"/>
        <w:rPr>
          <w:noProof/>
        </w:rPr>
      </w:pPr>
    </w:p>
    <w:p w14:paraId="711423D7" w14:textId="77777777" w:rsidR="004F1986" w:rsidRDefault="004F1986" w:rsidP="004F1986">
      <w:pPr>
        <w:pStyle w:val="Contenido"/>
        <w:rPr>
          <w:noProof/>
        </w:rPr>
      </w:pPr>
      <w:r w:rsidRPr="004F1986">
        <w:rPr>
          <w:b/>
          <w:bCs/>
          <w:noProof/>
        </w:rPr>
        <w:t>Flask:</w:t>
      </w:r>
      <w:r>
        <w:rPr>
          <w:noProof/>
        </w:rPr>
        <w:t xml:space="preserve"> Framework web ligero para Python, utilizado para crear el API REST que maneja las solicitudes de reconocimiento de matrículas.</w:t>
      </w:r>
    </w:p>
    <w:p w14:paraId="2CAFE378" w14:textId="77777777" w:rsidR="004F1986" w:rsidRDefault="004F1986" w:rsidP="004F1986">
      <w:pPr>
        <w:pStyle w:val="Contenido"/>
        <w:rPr>
          <w:noProof/>
        </w:rPr>
      </w:pPr>
    </w:p>
    <w:p w14:paraId="72B64FE0" w14:textId="77777777" w:rsidR="004F1986" w:rsidRDefault="004F1986" w:rsidP="004F1986">
      <w:pPr>
        <w:pStyle w:val="Contenido"/>
        <w:rPr>
          <w:noProof/>
        </w:rPr>
      </w:pPr>
      <w:r w:rsidRPr="004F1986">
        <w:rPr>
          <w:b/>
          <w:bCs/>
          <w:noProof/>
        </w:rPr>
        <w:t>OpenCV:</w:t>
      </w:r>
      <w:r>
        <w:rPr>
          <w:noProof/>
        </w:rPr>
        <w:t xml:space="preserve"> Biblioteca de visión por computadora en Python que permite la manipulación de imágenes y detección de objetos. Utilizado para detectar y extraer matrículas de las imágenes.</w:t>
      </w:r>
    </w:p>
    <w:p w14:paraId="57234A0C" w14:textId="77777777" w:rsidR="004F1986" w:rsidRDefault="004F1986" w:rsidP="004F1986">
      <w:pPr>
        <w:pStyle w:val="Contenido"/>
        <w:rPr>
          <w:noProof/>
        </w:rPr>
      </w:pPr>
    </w:p>
    <w:p w14:paraId="331B4622" w14:textId="7FDC89FE" w:rsidR="004F1986" w:rsidRDefault="004F1986" w:rsidP="004F1986">
      <w:pPr>
        <w:pStyle w:val="Contenido"/>
        <w:rPr>
          <w:noProof/>
        </w:rPr>
      </w:pPr>
      <w:r w:rsidRPr="004F1986">
        <w:rPr>
          <w:b/>
          <w:bCs/>
          <w:noProof/>
        </w:rPr>
        <w:t>Tesseract OCR:</w:t>
      </w:r>
      <w:r>
        <w:rPr>
          <w:noProof/>
        </w:rPr>
        <w:t xml:space="preserve"> Motor de reconocimiento óptico de caracteres (OCR) utilizado para extraer el texto de las matrículas detectadas en las imágenes.</w:t>
      </w:r>
    </w:p>
    <w:p w14:paraId="254FBFA7" w14:textId="77777777" w:rsidR="000A4BBD" w:rsidRDefault="000A4BBD" w:rsidP="000A4BBD">
      <w:pPr>
        <w:pStyle w:val="Contenido"/>
        <w:rPr>
          <w:noProof/>
        </w:rPr>
      </w:pPr>
    </w:p>
    <w:p w14:paraId="3C62D51B" w14:textId="37619CDD" w:rsidR="00BD1E11" w:rsidRDefault="004F1986">
      <w:pPr>
        <w:spacing w:after="200"/>
        <w:rPr>
          <w:b w:val="0"/>
          <w:noProof/>
        </w:rPr>
      </w:pPr>
      <w:r w:rsidRPr="004F1986">
        <w:rPr>
          <w:b w:val="0"/>
          <w:noProof/>
        </w:rPr>
        <w:t xml:space="preserve">Reconocer y obtener información precisa sobre un vehículo a partir de su matrícula es una tarea compleja debido a factores como la calidad de la imagen, la iluminación y las variaciones en las placas. </w:t>
      </w:r>
      <w:r>
        <w:rPr>
          <w:b w:val="0"/>
          <w:noProof/>
        </w:rPr>
        <w:t>M</w:t>
      </w:r>
      <w:r w:rsidRPr="004F1986">
        <w:rPr>
          <w:b w:val="0"/>
          <w:noProof/>
        </w:rPr>
        <w:t>ediante el uso de tecnologías avanzadas como OpenCV y Tesseract OCR. La aplicación también permite a los administradores gestionar la venta de coches, lo que facilita a los usuarios la búsqueda de vehículos disponibles en el mercado. La dificultad técnica y la falta de soluciones accesibles justifican el desarrollo de esta aplicación, que facilita el acceso a información vehicular de manera eficiente y confiable.</w:t>
      </w:r>
      <w:r w:rsidR="00BD1E11">
        <w:rPr>
          <w:noProof/>
        </w:rPr>
        <w:br w:type="page"/>
      </w:r>
    </w:p>
    <w:p w14:paraId="560EE1CB" w14:textId="0B656EBD" w:rsidR="00BD1E11" w:rsidRDefault="00727939" w:rsidP="00BD1E11">
      <w:pPr>
        <w:pStyle w:val="Ttulo1"/>
      </w:pPr>
      <w:bookmarkStart w:id="4" w:name="_Toc169078068"/>
      <w:r>
        <w:lastRenderedPageBreak/>
        <w:t xml:space="preserve">2. </w:t>
      </w:r>
      <w:r w:rsidR="00BD1E11">
        <w:t>Requisitos del Sistema</w:t>
      </w:r>
      <w:bookmarkEnd w:id="4"/>
    </w:p>
    <w:p w14:paraId="13F90EBA" w14:textId="77777777" w:rsidR="00BD1E11" w:rsidRDefault="00BD1E11" w:rsidP="00343283">
      <w:pPr>
        <w:rPr>
          <w:noProof/>
        </w:rPr>
      </w:pPr>
    </w:p>
    <w:p w14:paraId="7FB954EE" w14:textId="70921027" w:rsidR="00BD1E11" w:rsidRDefault="00BD1E11" w:rsidP="00BD1E11">
      <w:pPr>
        <w:pStyle w:val="Ttulo2"/>
        <w:rPr>
          <w:noProof/>
        </w:rPr>
      </w:pPr>
      <w:bookmarkStart w:id="5" w:name="_Toc169078069"/>
      <w:r>
        <w:rPr>
          <w:noProof/>
        </w:rPr>
        <w:t>Funcionales:</w:t>
      </w:r>
      <w:bookmarkEnd w:id="5"/>
    </w:p>
    <w:p w14:paraId="2E82A2D4" w14:textId="4DF11295" w:rsidR="006C3EA2" w:rsidRDefault="006C3EA2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Implementar un sistema de autenticación de usuarios para garantizar la seguridad y la privacidad de los datos.</w:t>
      </w:r>
    </w:p>
    <w:p w14:paraId="3462AE27" w14:textId="34C3171D" w:rsidR="006C3EA2" w:rsidRPr="006C3EA2" w:rsidRDefault="006C3EA2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Proporcionar acceso de administrador para visualizar el historial de acceso de todos los usuarios.</w:t>
      </w:r>
    </w:p>
    <w:p w14:paraId="03FC3962" w14:textId="77777777" w:rsidR="00BD1E11" w:rsidRPr="006C3EA2" w:rsidRDefault="00BD1E11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Permitir a los usuarios buscar vehículos introduciendo la matrícula o el número de bastidor.</w:t>
      </w:r>
    </w:p>
    <w:p w14:paraId="7E320F15" w14:textId="5D692F71" w:rsidR="00BD1E11" w:rsidRPr="006C3EA2" w:rsidRDefault="006C3EA2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>
        <w:rPr>
          <w:noProof/>
          <w:sz w:val="24"/>
          <w:szCs w:val="20"/>
        </w:rPr>
        <w:t>Permitir</w:t>
      </w:r>
      <w:r w:rsidR="00BD1E11" w:rsidRPr="006C3EA2">
        <w:rPr>
          <w:noProof/>
          <w:sz w:val="24"/>
          <w:szCs w:val="20"/>
        </w:rPr>
        <w:t xml:space="preserve"> la opción de búsqueda de matrícula a partir de una imagen capturada por el usuario.</w:t>
      </w:r>
    </w:p>
    <w:p w14:paraId="61799874" w14:textId="77777777" w:rsidR="00BD1E11" w:rsidRPr="006C3EA2" w:rsidRDefault="00BD1E11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Permitir a los usuarios agregar matrículas a su lista de favoritos.</w:t>
      </w:r>
    </w:p>
    <w:p w14:paraId="10DA95DA" w14:textId="77777777" w:rsidR="00BD1E11" w:rsidRPr="006C3EA2" w:rsidRDefault="00BD1E11" w:rsidP="006C3EA2">
      <w:pPr>
        <w:pStyle w:val="Contenido"/>
        <w:numPr>
          <w:ilvl w:val="0"/>
          <w:numId w:val="1"/>
        </w:numPr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Permitir a los usuarios eliminar matrículas de su lista de favoritos.</w:t>
      </w:r>
    </w:p>
    <w:p w14:paraId="25E544FA" w14:textId="77777777" w:rsidR="00BD1E11" w:rsidRDefault="00BD1E11" w:rsidP="00BD1E11">
      <w:pPr>
        <w:pStyle w:val="Contenido"/>
        <w:rPr>
          <w:noProof/>
        </w:rPr>
      </w:pPr>
    </w:p>
    <w:p w14:paraId="00333E68" w14:textId="6793E064" w:rsidR="00BD1E11" w:rsidRDefault="00BD1E11" w:rsidP="00BD1E11">
      <w:pPr>
        <w:pStyle w:val="Ttulo2"/>
        <w:rPr>
          <w:noProof/>
        </w:rPr>
      </w:pPr>
      <w:bookmarkStart w:id="6" w:name="_Toc169078070"/>
      <w:r>
        <w:rPr>
          <w:noProof/>
        </w:rPr>
        <w:t>No Funcionales:</w:t>
      </w:r>
      <w:bookmarkEnd w:id="6"/>
    </w:p>
    <w:p w14:paraId="48EDCA16" w14:textId="77777777" w:rsidR="00BD1E11" w:rsidRPr="006C3EA2" w:rsidRDefault="00BD1E11" w:rsidP="006C3EA2">
      <w:pPr>
        <w:pStyle w:val="Contenido"/>
        <w:numPr>
          <w:ilvl w:val="0"/>
          <w:numId w:val="2"/>
        </w:numPr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Seguridad</w:t>
      </w:r>
      <w:r w:rsidRPr="006C3EA2">
        <w:rPr>
          <w:noProof/>
          <w:sz w:val="24"/>
          <w:szCs w:val="20"/>
        </w:rPr>
        <w:t>: Garantizar la seguridad y la privacidad de los datos del usuario mediante un sistema de autenticación seguro.</w:t>
      </w:r>
    </w:p>
    <w:p w14:paraId="5DD385A0" w14:textId="77777777" w:rsidR="00BD1E11" w:rsidRPr="006C3EA2" w:rsidRDefault="00BD1E11" w:rsidP="006C3EA2">
      <w:pPr>
        <w:pStyle w:val="Contenido"/>
        <w:numPr>
          <w:ilvl w:val="0"/>
          <w:numId w:val="2"/>
        </w:numPr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Usabilidad</w:t>
      </w:r>
      <w:r w:rsidRPr="006C3EA2">
        <w:rPr>
          <w:noProof/>
          <w:sz w:val="24"/>
          <w:szCs w:val="20"/>
        </w:rPr>
        <w:t>: Proporcionar una interfaz de usuario intuitiva y fácil de usar para usuarios de todos los niveles de habilidad.</w:t>
      </w:r>
    </w:p>
    <w:p w14:paraId="16BA2112" w14:textId="77777777" w:rsidR="00BD1E11" w:rsidRPr="006C3EA2" w:rsidRDefault="00BD1E11" w:rsidP="006C3EA2">
      <w:pPr>
        <w:pStyle w:val="Contenido"/>
        <w:numPr>
          <w:ilvl w:val="0"/>
          <w:numId w:val="2"/>
        </w:numPr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Disponibilidad</w:t>
      </w:r>
      <w:r w:rsidRPr="006C3EA2">
        <w:rPr>
          <w:noProof/>
          <w:sz w:val="24"/>
          <w:szCs w:val="20"/>
        </w:rPr>
        <w:t>: Garantizar la disponibilidad y el tiempo de actividad de la aplicación para que los usuarios puedan acceder a ella en cualquier momento.</w:t>
      </w:r>
    </w:p>
    <w:p w14:paraId="1C416B7F" w14:textId="36FF12DC" w:rsidR="00BD1E11" w:rsidRPr="006C3EA2" w:rsidRDefault="00BD1E11" w:rsidP="006C3EA2">
      <w:pPr>
        <w:pStyle w:val="Contenido"/>
        <w:numPr>
          <w:ilvl w:val="0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b/>
          <w:bCs/>
          <w:noProof/>
          <w:sz w:val="24"/>
          <w:szCs w:val="20"/>
        </w:rPr>
        <w:t>De Interfaz</w:t>
      </w:r>
      <w:r w:rsidRPr="006C3EA2">
        <w:rPr>
          <w:noProof/>
          <w:sz w:val="24"/>
          <w:szCs w:val="20"/>
        </w:rPr>
        <w:t>:</w:t>
      </w:r>
    </w:p>
    <w:p w14:paraId="14C5A1F5" w14:textId="77777777" w:rsidR="00BD1E11" w:rsidRPr="006C3EA2" w:rsidRDefault="00BD1E11" w:rsidP="006C3EA2">
      <w:pPr>
        <w:pStyle w:val="Contenido"/>
        <w:numPr>
          <w:ilvl w:val="1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Diseñar una interfaz de usuario clara y fácil de navegar para facilitar la búsqueda y la gestión de matrículas.</w:t>
      </w:r>
    </w:p>
    <w:p w14:paraId="7CE2FE08" w14:textId="77777777" w:rsidR="00BD1E11" w:rsidRPr="006C3EA2" w:rsidRDefault="00BD1E11" w:rsidP="006C3EA2">
      <w:pPr>
        <w:pStyle w:val="Contenido"/>
        <w:numPr>
          <w:ilvl w:val="1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Proporcionar retroalimentación visual para confirmar las acciones del usuario, como agregar o eliminar matrículas de favoritos.</w:t>
      </w:r>
    </w:p>
    <w:p w14:paraId="2B38646E" w14:textId="2F1457A9" w:rsidR="00BD1E11" w:rsidRPr="006C3EA2" w:rsidRDefault="00BD1E11" w:rsidP="006C3EA2">
      <w:pPr>
        <w:pStyle w:val="Contenido"/>
        <w:numPr>
          <w:ilvl w:val="1"/>
          <w:numId w:val="2"/>
        </w:numPr>
        <w:spacing w:line="240" w:lineRule="auto"/>
        <w:rPr>
          <w:noProof/>
          <w:sz w:val="24"/>
          <w:szCs w:val="20"/>
        </w:rPr>
      </w:pPr>
      <w:r w:rsidRPr="006C3EA2">
        <w:rPr>
          <w:noProof/>
          <w:sz w:val="24"/>
          <w:szCs w:val="20"/>
        </w:rPr>
        <w:t>Diseñar una página de administrador que muestre de manera clara y organizada el historial de acceso de todos los usuarios.</w:t>
      </w:r>
    </w:p>
    <w:p w14:paraId="3A73C77C" w14:textId="06B8B8C4" w:rsidR="00BD1E11" w:rsidRPr="006C3EA2" w:rsidRDefault="00BD1E11" w:rsidP="006C3EA2">
      <w:pPr>
        <w:pStyle w:val="Prrafodelista"/>
        <w:numPr>
          <w:ilvl w:val="0"/>
          <w:numId w:val="2"/>
        </w:numPr>
        <w:spacing w:after="200" w:line="240" w:lineRule="auto"/>
        <w:rPr>
          <w:b w:val="0"/>
          <w:noProof/>
          <w:sz w:val="24"/>
          <w:szCs w:val="20"/>
        </w:rPr>
      </w:pPr>
      <w:r w:rsidRPr="006C3EA2">
        <w:rPr>
          <w:noProof/>
          <w:sz w:val="24"/>
          <w:szCs w:val="20"/>
        </w:rPr>
        <w:br w:type="page"/>
      </w:r>
    </w:p>
    <w:p w14:paraId="7794ED13" w14:textId="77777777" w:rsidR="00BD1E11" w:rsidRDefault="00BD1E11" w:rsidP="00BD1E11">
      <w:pPr>
        <w:pStyle w:val="Contenido"/>
        <w:rPr>
          <w:noProof/>
        </w:rPr>
      </w:pPr>
    </w:p>
    <w:p w14:paraId="7A9205E7" w14:textId="719EC13C" w:rsidR="00BD1E11" w:rsidRDefault="00BD1E11" w:rsidP="00BD1E11">
      <w:pPr>
        <w:pStyle w:val="Ttulo2"/>
        <w:rPr>
          <w:noProof/>
        </w:rPr>
      </w:pPr>
      <w:bookmarkStart w:id="7" w:name="_Toc169078071"/>
      <w:r>
        <w:rPr>
          <w:noProof/>
        </w:rPr>
        <w:t>Descripción de Casos de Uso Adicionales:</w:t>
      </w:r>
      <w:bookmarkEnd w:id="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6C3EA2" w:rsidRPr="003211EB" w14:paraId="000C294F" w14:textId="59D7A085" w:rsidTr="004B1C23">
        <w:tc>
          <w:tcPr>
            <w:tcW w:w="3532" w:type="dxa"/>
            <w:shd w:val="clear" w:color="auto" w:fill="024F75" w:themeFill="accent1"/>
          </w:tcPr>
          <w:p w14:paraId="6AD4C178" w14:textId="1BAAFB8D" w:rsidR="006C3EA2" w:rsidRPr="003211EB" w:rsidRDefault="006C3EA2" w:rsidP="00F15138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>AutoLabib Scan</w:t>
            </w:r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4035EF33" w14:textId="24D6158C" w:rsidR="006C3EA2" w:rsidRPr="003211EB" w:rsidRDefault="006C3EA2" w:rsidP="00F15138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 w:rsidRPr="003211EB">
              <w:rPr>
                <w:noProof/>
                <w:color w:val="FFFFFF" w:themeColor="background1"/>
                <w:sz w:val="24"/>
                <w:szCs w:val="24"/>
              </w:rPr>
              <w:t>Acceso del Administrador</w:t>
            </w:r>
          </w:p>
        </w:tc>
      </w:tr>
      <w:tr w:rsidR="006C3EA2" w:rsidRPr="003211EB" w14:paraId="4E5CEAC0" w14:textId="70264C0B" w:rsidTr="00470AA5">
        <w:tc>
          <w:tcPr>
            <w:tcW w:w="3532" w:type="dxa"/>
          </w:tcPr>
          <w:p w14:paraId="6D997C5C" w14:textId="173C0003" w:rsidR="006C3EA2" w:rsidRPr="003211EB" w:rsidRDefault="006C3EA2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08403E02" w14:textId="17A4DAD0" w:rsidR="006C3EA2" w:rsidRPr="003211EB" w:rsidRDefault="003211EB" w:rsidP="003211EB">
            <w:pPr>
              <w:tabs>
                <w:tab w:val="left" w:pos="1722"/>
              </w:tabs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Aplicación iniciada</w:t>
            </w:r>
          </w:p>
        </w:tc>
      </w:tr>
      <w:tr w:rsidR="006C3EA2" w:rsidRPr="003211EB" w14:paraId="53A8541A" w14:textId="23977785" w:rsidTr="00C9532E">
        <w:tc>
          <w:tcPr>
            <w:tcW w:w="3532" w:type="dxa"/>
          </w:tcPr>
          <w:p w14:paraId="0496E681" w14:textId="45331377" w:rsidR="006C3EA2" w:rsidRPr="003211EB" w:rsidRDefault="006C3EA2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04D0E3EA" w14:textId="57BF35B1" w:rsidR="006C3EA2" w:rsidRPr="003211EB" w:rsidRDefault="00F15138" w:rsidP="00F15138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administrador accede a la función especial para visualizar el historial de acceso de todos los usuarios de la aplicación.</w:t>
            </w:r>
          </w:p>
        </w:tc>
      </w:tr>
      <w:tr w:rsidR="00F15138" w:rsidRPr="003211EB" w14:paraId="07169B26" w14:textId="5CC43D21" w:rsidTr="00F15138">
        <w:tc>
          <w:tcPr>
            <w:tcW w:w="3532" w:type="dxa"/>
            <w:vMerge w:val="restart"/>
          </w:tcPr>
          <w:p w14:paraId="7F62EE87" w14:textId="1D746D14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1165BD29" w14:textId="3DDA6757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6F6A12DF" w14:textId="5B8BF0F2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F15138" w:rsidRPr="003211EB" w14:paraId="2A8C5060" w14:textId="77777777" w:rsidTr="00F15138">
        <w:tc>
          <w:tcPr>
            <w:tcW w:w="3532" w:type="dxa"/>
            <w:vMerge/>
          </w:tcPr>
          <w:p w14:paraId="0B9102C0" w14:textId="77777777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55234462" w14:textId="63F44A2A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45034C20" w14:textId="7D40D01E" w:rsidR="00F15138" w:rsidRPr="003211EB" w:rsidRDefault="00F15138" w:rsidP="00F15138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administrador selecciona la opción de acceso de administrador en la interfaz de usuario.</w:t>
            </w:r>
          </w:p>
        </w:tc>
      </w:tr>
      <w:tr w:rsidR="00F15138" w:rsidRPr="003211EB" w14:paraId="2311FA09" w14:textId="77777777" w:rsidTr="00F15138">
        <w:tc>
          <w:tcPr>
            <w:tcW w:w="3532" w:type="dxa"/>
            <w:vMerge/>
          </w:tcPr>
          <w:p w14:paraId="3EA7F68E" w14:textId="77777777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4CAA7B9A" w14:textId="03B1E664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4354B0DE" w14:textId="53B1EFF0" w:rsidR="00F15138" w:rsidRPr="003211EB" w:rsidRDefault="00F15138" w:rsidP="00F15138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verifica las credenciales del administrador.</w:t>
            </w:r>
          </w:p>
        </w:tc>
      </w:tr>
      <w:tr w:rsidR="00F15138" w:rsidRPr="003211EB" w14:paraId="04BAFED6" w14:textId="77777777" w:rsidTr="00F15138">
        <w:tc>
          <w:tcPr>
            <w:tcW w:w="3532" w:type="dxa"/>
            <w:vMerge/>
          </w:tcPr>
          <w:p w14:paraId="10DD8D01" w14:textId="77777777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1E77274C" w14:textId="30FA9F72" w:rsidR="00F15138" w:rsidRPr="003211EB" w:rsidRDefault="00F15138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5C2B5078" w14:textId="4E543D71" w:rsidR="00F15138" w:rsidRPr="003211EB" w:rsidRDefault="00F15138" w:rsidP="00F15138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muestra una página especial que contiene el historial de acceso de todos los usuarios de la aplicación.</w:t>
            </w:r>
          </w:p>
        </w:tc>
      </w:tr>
      <w:tr w:rsidR="00F15138" w:rsidRPr="003211EB" w14:paraId="6A034A3A" w14:textId="77777777" w:rsidTr="006A2117">
        <w:tc>
          <w:tcPr>
            <w:tcW w:w="3532" w:type="dxa"/>
          </w:tcPr>
          <w:p w14:paraId="789FD144" w14:textId="155BDD0D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04AC88A8" w14:textId="4B17E1BC" w:rsidR="00F15138" w:rsidRPr="003211EB" w:rsidRDefault="00F15138" w:rsidP="00F15138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administrador tiene acceso al historial de acceso de todos los usuarios.</w:t>
            </w:r>
          </w:p>
        </w:tc>
      </w:tr>
      <w:tr w:rsidR="003211EB" w:rsidRPr="003211EB" w14:paraId="32F5CA13" w14:textId="77777777" w:rsidTr="00D41B9C">
        <w:tc>
          <w:tcPr>
            <w:tcW w:w="3532" w:type="dxa"/>
            <w:vMerge w:val="restart"/>
          </w:tcPr>
          <w:p w14:paraId="6AA7091D" w14:textId="2725AD7C" w:rsidR="003211EB" w:rsidRPr="003211EB" w:rsidRDefault="003211EB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Excepciones</w:t>
            </w:r>
          </w:p>
        </w:tc>
        <w:tc>
          <w:tcPr>
            <w:tcW w:w="6492" w:type="dxa"/>
            <w:gridSpan w:val="2"/>
          </w:tcPr>
          <w:p w14:paraId="4762C393" w14:textId="427062B1" w:rsidR="003211EB" w:rsidRPr="003211EB" w:rsidRDefault="003211EB" w:rsidP="00F15138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3C6B186A" w14:textId="77777777" w:rsidTr="00F64F0A">
        <w:tc>
          <w:tcPr>
            <w:tcW w:w="3532" w:type="dxa"/>
            <w:vMerge/>
          </w:tcPr>
          <w:p w14:paraId="7F45E1F3" w14:textId="77777777" w:rsidR="003211EB" w:rsidRPr="003211EB" w:rsidRDefault="003211EB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35ACACB9" w14:textId="460B4345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Si las credenciales del administrador son incorrectas, el sistema muestra un mensaje de error y solicita que se ingresen nuevamente las credenciales.</w:t>
            </w:r>
          </w:p>
        </w:tc>
      </w:tr>
      <w:tr w:rsidR="003211EB" w:rsidRPr="003211EB" w14:paraId="6E4097DA" w14:textId="77777777" w:rsidTr="00F64F0A">
        <w:tc>
          <w:tcPr>
            <w:tcW w:w="3532" w:type="dxa"/>
            <w:vMerge/>
          </w:tcPr>
          <w:p w14:paraId="3C03934A" w14:textId="77777777" w:rsidR="003211EB" w:rsidRPr="003211EB" w:rsidRDefault="003211EB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70364D4E" w14:textId="49974502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Si no hay registros de acceso de usuarios, el sistema muestra un mensaje indicando que no hay datos disponibles.</w:t>
            </w:r>
          </w:p>
        </w:tc>
      </w:tr>
      <w:tr w:rsidR="00F15138" w:rsidRPr="003211EB" w14:paraId="7E463B83" w14:textId="77777777" w:rsidTr="00F15138">
        <w:trPr>
          <w:trHeight w:val="53"/>
        </w:trPr>
        <w:tc>
          <w:tcPr>
            <w:tcW w:w="3532" w:type="dxa"/>
          </w:tcPr>
          <w:p w14:paraId="4AD8545C" w14:textId="06BCF4F8" w:rsidR="00F15138" w:rsidRPr="003211EB" w:rsidRDefault="00F15138" w:rsidP="00F15138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0F77B422" w14:textId="44C79023" w:rsidR="00F15138" w:rsidRPr="003211EB" w:rsidRDefault="00F15138" w:rsidP="00F15138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Esta función permite al administrador monitorear el uso de la aplicación y realizar un seguimiento del historial de acceso de los usuarios para fines de seguridad.</w:t>
            </w:r>
          </w:p>
        </w:tc>
      </w:tr>
    </w:tbl>
    <w:p w14:paraId="7268111B" w14:textId="77777777" w:rsidR="006C3EA2" w:rsidRPr="003211EB" w:rsidRDefault="006C3EA2" w:rsidP="006C3EA2">
      <w:pPr>
        <w:rPr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3211EB" w:rsidRPr="003211EB" w14:paraId="2F801C87" w14:textId="77777777" w:rsidTr="00074847">
        <w:tc>
          <w:tcPr>
            <w:tcW w:w="3532" w:type="dxa"/>
            <w:shd w:val="clear" w:color="auto" w:fill="024F75" w:themeFill="accent1"/>
          </w:tcPr>
          <w:p w14:paraId="037B551E" w14:textId="77777777" w:rsidR="003211EB" w:rsidRPr="003211EB" w:rsidRDefault="003211EB" w:rsidP="00074847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>AutoLabib Scan</w:t>
            </w:r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2D7D0045" w14:textId="36D520F3" w:rsidR="003211EB" w:rsidRPr="003211EB" w:rsidRDefault="003211EB" w:rsidP="00074847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>
              <w:rPr>
                <w:noProof/>
                <w:color w:val="FFFFFF" w:themeColor="background1"/>
                <w:sz w:val="24"/>
                <w:szCs w:val="24"/>
              </w:rPr>
              <w:t>Agregar matrícula a favoritos</w:t>
            </w:r>
          </w:p>
        </w:tc>
      </w:tr>
      <w:tr w:rsidR="003211EB" w:rsidRPr="003211EB" w14:paraId="180638FB" w14:textId="77777777" w:rsidTr="00074847">
        <w:tc>
          <w:tcPr>
            <w:tcW w:w="3532" w:type="dxa"/>
          </w:tcPr>
          <w:p w14:paraId="60D32921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1FDDB8C6" w14:textId="38C5ACBD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ha iniciado sesión en la aplicación.</w:t>
            </w:r>
          </w:p>
        </w:tc>
      </w:tr>
      <w:tr w:rsidR="003211EB" w:rsidRPr="003211EB" w14:paraId="799024E3" w14:textId="77777777" w:rsidTr="00074847">
        <w:tc>
          <w:tcPr>
            <w:tcW w:w="3532" w:type="dxa"/>
          </w:tcPr>
          <w:p w14:paraId="41C4BFB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33FC853C" w14:textId="1F4DD09B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opción de agregar una matrícula a su lista de favoritos.</w:t>
            </w:r>
          </w:p>
        </w:tc>
      </w:tr>
      <w:tr w:rsidR="003211EB" w:rsidRPr="003211EB" w14:paraId="41D50053" w14:textId="77777777" w:rsidTr="00074847">
        <w:tc>
          <w:tcPr>
            <w:tcW w:w="3532" w:type="dxa"/>
            <w:vMerge w:val="restart"/>
          </w:tcPr>
          <w:p w14:paraId="29E40D5B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2CE11D5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532EB4A5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1F83F90C" w14:textId="77777777" w:rsidTr="00074847">
        <w:tc>
          <w:tcPr>
            <w:tcW w:w="3532" w:type="dxa"/>
            <w:vMerge/>
          </w:tcPr>
          <w:p w14:paraId="237A3696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228CE871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12BE09A0" w14:textId="2199F605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busca un vehículo por matrícula o número de bastidor.</w:t>
            </w:r>
          </w:p>
        </w:tc>
      </w:tr>
      <w:tr w:rsidR="003211EB" w:rsidRPr="003211EB" w14:paraId="3BF1AE29" w14:textId="77777777" w:rsidTr="00074847">
        <w:tc>
          <w:tcPr>
            <w:tcW w:w="3532" w:type="dxa"/>
            <w:vMerge/>
          </w:tcPr>
          <w:p w14:paraId="24F6047F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D174C6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51DA3A0C" w14:textId="24C689A0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opción de agregar la matrícula a sus favoritos.</w:t>
            </w:r>
          </w:p>
        </w:tc>
      </w:tr>
      <w:tr w:rsidR="003211EB" w:rsidRPr="003211EB" w14:paraId="417779E4" w14:textId="77777777" w:rsidTr="00074847">
        <w:tc>
          <w:tcPr>
            <w:tcW w:w="3532" w:type="dxa"/>
            <w:vMerge/>
          </w:tcPr>
          <w:p w14:paraId="41B31F87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FCD6692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55E4B16D" w14:textId="02E890FB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guarda la matrícula en la lista de favoritos del usuario.</w:t>
            </w:r>
          </w:p>
        </w:tc>
      </w:tr>
      <w:tr w:rsidR="003211EB" w:rsidRPr="003211EB" w14:paraId="56E782E4" w14:textId="77777777" w:rsidTr="00074847">
        <w:tc>
          <w:tcPr>
            <w:tcW w:w="3532" w:type="dxa"/>
          </w:tcPr>
          <w:p w14:paraId="1F8BEAC2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55B9E087" w14:textId="510F2B44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La matrícula seleccionada se añade a la lista de favoritos del usuario.</w:t>
            </w:r>
          </w:p>
        </w:tc>
      </w:tr>
      <w:tr w:rsidR="003211EB" w:rsidRPr="003211EB" w14:paraId="74A645CF" w14:textId="77777777" w:rsidTr="00074847">
        <w:trPr>
          <w:trHeight w:val="53"/>
        </w:trPr>
        <w:tc>
          <w:tcPr>
            <w:tcW w:w="3532" w:type="dxa"/>
          </w:tcPr>
          <w:p w14:paraId="0AA7C21E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60CEB297" w14:textId="5B94CBFE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 xml:space="preserve">Esta función permite al </w:t>
            </w:r>
            <w:r>
              <w:rPr>
                <w:b w:val="0"/>
                <w:bCs/>
                <w:sz w:val="24"/>
                <w:szCs w:val="24"/>
              </w:rPr>
              <w:t>usuario almacenar matriculas en favoritos para no tener que volver a introducirla</w:t>
            </w:r>
          </w:p>
        </w:tc>
      </w:tr>
    </w:tbl>
    <w:p w14:paraId="58A92D93" w14:textId="7311E1BD" w:rsidR="003211EB" w:rsidRDefault="003211EB" w:rsidP="00BD1E11">
      <w:pPr>
        <w:pStyle w:val="Contenido"/>
        <w:rPr>
          <w:noProof/>
        </w:rPr>
      </w:pPr>
    </w:p>
    <w:p w14:paraId="100E09CC" w14:textId="77777777" w:rsidR="003211EB" w:rsidRDefault="003211EB">
      <w:pPr>
        <w:spacing w:after="200"/>
        <w:rPr>
          <w:b w:val="0"/>
          <w:noProof/>
        </w:rPr>
      </w:pPr>
      <w:r>
        <w:rPr>
          <w:noProof/>
        </w:rPr>
        <w:br w:type="page"/>
      </w:r>
    </w:p>
    <w:p w14:paraId="44405536" w14:textId="77777777" w:rsidR="007A257F" w:rsidRDefault="007A257F" w:rsidP="00BD1E11">
      <w:pPr>
        <w:pStyle w:val="Contenido"/>
        <w:rPr>
          <w:noProof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3211EB" w:rsidRPr="003211EB" w14:paraId="24F4AE06" w14:textId="77777777" w:rsidTr="00074847">
        <w:tc>
          <w:tcPr>
            <w:tcW w:w="3532" w:type="dxa"/>
            <w:shd w:val="clear" w:color="auto" w:fill="024F75" w:themeFill="accent1"/>
          </w:tcPr>
          <w:p w14:paraId="01AA2A72" w14:textId="77777777" w:rsidR="003211EB" w:rsidRPr="003211EB" w:rsidRDefault="003211EB" w:rsidP="00074847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>AutoLabib Scan</w:t>
            </w:r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782B01E5" w14:textId="0A33DDF3" w:rsidR="003211EB" w:rsidRPr="003211EB" w:rsidRDefault="003211EB" w:rsidP="00074847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>
              <w:rPr>
                <w:noProof/>
                <w:color w:val="FFFFFF" w:themeColor="background1"/>
                <w:sz w:val="24"/>
                <w:szCs w:val="24"/>
              </w:rPr>
              <w:t xml:space="preserve">Eliminar matrícula de favoritos </w:t>
            </w:r>
          </w:p>
        </w:tc>
      </w:tr>
      <w:tr w:rsidR="003211EB" w:rsidRPr="003211EB" w14:paraId="7650ADB8" w14:textId="77777777" w:rsidTr="00074847">
        <w:tc>
          <w:tcPr>
            <w:tcW w:w="3532" w:type="dxa"/>
          </w:tcPr>
          <w:p w14:paraId="59C4D68C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6F67A5CD" w14:textId="2006AE0F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ha iniciado sesión en la aplicación y tiene matrículas guardadas en su lista de favoritos.</w:t>
            </w:r>
          </w:p>
        </w:tc>
      </w:tr>
      <w:tr w:rsidR="003211EB" w:rsidRPr="003211EB" w14:paraId="4048E8B1" w14:textId="77777777" w:rsidTr="00074847">
        <w:tc>
          <w:tcPr>
            <w:tcW w:w="3532" w:type="dxa"/>
          </w:tcPr>
          <w:p w14:paraId="10255C9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045EB4C0" w14:textId="1B168B05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opción de eliminar una matrícula de su lista de favoritos.</w:t>
            </w:r>
          </w:p>
        </w:tc>
      </w:tr>
      <w:tr w:rsidR="003211EB" w:rsidRPr="003211EB" w14:paraId="1733F882" w14:textId="77777777" w:rsidTr="00074847">
        <w:tc>
          <w:tcPr>
            <w:tcW w:w="3532" w:type="dxa"/>
            <w:vMerge w:val="restart"/>
          </w:tcPr>
          <w:p w14:paraId="481397F5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32B95AAF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0BD8CCC2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55362CF8" w14:textId="77777777" w:rsidTr="00074847">
        <w:tc>
          <w:tcPr>
            <w:tcW w:w="3532" w:type="dxa"/>
            <w:vMerge/>
          </w:tcPr>
          <w:p w14:paraId="3FD15863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5D389A8A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5F8D9266" w14:textId="299542F7" w:rsidR="003211EB" w:rsidRPr="003211EB" w:rsidRDefault="003211EB" w:rsidP="003211EB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accede a su lista de favoritos.</w:t>
            </w:r>
          </w:p>
        </w:tc>
      </w:tr>
      <w:tr w:rsidR="003211EB" w:rsidRPr="003211EB" w14:paraId="0B5FF007" w14:textId="77777777" w:rsidTr="00074847">
        <w:tc>
          <w:tcPr>
            <w:tcW w:w="3532" w:type="dxa"/>
            <w:vMerge/>
          </w:tcPr>
          <w:p w14:paraId="1A67FEB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22A44791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135A5447" w14:textId="1221CD52" w:rsidR="003211EB" w:rsidRPr="003211EB" w:rsidRDefault="003211EB" w:rsidP="003211EB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selecciona la matrícula que desea eliminar.</w:t>
            </w:r>
          </w:p>
        </w:tc>
      </w:tr>
      <w:tr w:rsidR="003211EB" w:rsidRPr="003211EB" w14:paraId="29FDDDFC" w14:textId="77777777" w:rsidTr="00074847">
        <w:tc>
          <w:tcPr>
            <w:tcW w:w="3532" w:type="dxa"/>
            <w:vMerge/>
          </w:tcPr>
          <w:p w14:paraId="7A87F3E9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4CA53AC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79CC3443" w14:textId="64E6A080" w:rsidR="003211EB" w:rsidRPr="003211EB" w:rsidRDefault="003211EB" w:rsidP="003211EB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elimina la matrícula de la lista de favoritos del usuario.</w:t>
            </w:r>
          </w:p>
        </w:tc>
      </w:tr>
      <w:tr w:rsidR="003211EB" w:rsidRPr="003211EB" w14:paraId="2EBC1349" w14:textId="77777777" w:rsidTr="00074847">
        <w:tc>
          <w:tcPr>
            <w:tcW w:w="3532" w:type="dxa"/>
          </w:tcPr>
          <w:p w14:paraId="0B39D8E7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4542CCEA" w14:textId="3ECFB494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La matrícula seleccionada se elimina de la lista de favoritos del usuario.</w:t>
            </w:r>
          </w:p>
        </w:tc>
      </w:tr>
      <w:tr w:rsidR="003211EB" w:rsidRPr="003211EB" w14:paraId="1989E780" w14:textId="77777777" w:rsidTr="00074847">
        <w:tc>
          <w:tcPr>
            <w:tcW w:w="3532" w:type="dxa"/>
            <w:vMerge w:val="restart"/>
          </w:tcPr>
          <w:p w14:paraId="003CAF0A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Excepciones</w:t>
            </w:r>
          </w:p>
        </w:tc>
        <w:tc>
          <w:tcPr>
            <w:tcW w:w="6492" w:type="dxa"/>
            <w:gridSpan w:val="2"/>
          </w:tcPr>
          <w:p w14:paraId="3313CC1B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00C10817" w14:textId="77777777" w:rsidTr="00074847">
        <w:tc>
          <w:tcPr>
            <w:tcW w:w="3532" w:type="dxa"/>
            <w:vMerge/>
          </w:tcPr>
          <w:p w14:paraId="5A82EA7F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6B6AF189" w14:textId="71DA99C0" w:rsidR="003211EB" w:rsidRPr="003211EB" w:rsidRDefault="003211EB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Si la lista de favoritos está vacía, el sistema muestra un mensaje indicando que no hay matrículas guardadas en la lista de favoritos.</w:t>
            </w:r>
          </w:p>
        </w:tc>
      </w:tr>
      <w:tr w:rsidR="003211EB" w:rsidRPr="003211EB" w14:paraId="78EFD90B" w14:textId="77777777" w:rsidTr="00074847">
        <w:trPr>
          <w:trHeight w:val="53"/>
        </w:trPr>
        <w:tc>
          <w:tcPr>
            <w:tcW w:w="3532" w:type="dxa"/>
          </w:tcPr>
          <w:p w14:paraId="71FB75E7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56E70D23" w14:textId="079F6A15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Esta función permite a</w:t>
            </w:r>
            <w:r w:rsidR="00B92354">
              <w:rPr>
                <w:b w:val="0"/>
                <w:bCs/>
                <w:sz w:val="24"/>
                <w:szCs w:val="24"/>
              </w:rPr>
              <w:t>l usuario eliminar la matrícula de favoritos.</w:t>
            </w:r>
          </w:p>
        </w:tc>
      </w:tr>
    </w:tbl>
    <w:p w14:paraId="45AFBB1D" w14:textId="38725764" w:rsidR="003211EB" w:rsidRPr="003211EB" w:rsidRDefault="003211EB" w:rsidP="00BD1E11">
      <w:pPr>
        <w:pStyle w:val="Contenido"/>
        <w:rPr>
          <w:noProof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32"/>
        <w:gridCol w:w="999"/>
        <w:gridCol w:w="5493"/>
      </w:tblGrid>
      <w:tr w:rsidR="003211EB" w:rsidRPr="003211EB" w14:paraId="2F33422E" w14:textId="77777777" w:rsidTr="00074847">
        <w:tc>
          <w:tcPr>
            <w:tcW w:w="3532" w:type="dxa"/>
            <w:shd w:val="clear" w:color="auto" w:fill="024F75" w:themeFill="accent1"/>
          </w:tcPr>
          <w:p w14:paraId="3C540084" w14:textId="77777777" w:rsidR="003211EB" w:rsidRPr="003211EB" w:rsidRDefault="003211EB" w:rsidP="00074847">
            <w:pPr>
              <w:jc w:val="center"/>
              <w:rPr>
                <w:color w:val="FFFFFF" w:themeColor="background1"/>
                <w:sz w:val="24"/>
                <w:szCs w:val="24"/>
              </w:rPr>
            </w:pPr>
            <w:r w:rsidRPr="003211EB">
              <w:rPr>
                <w:color w:val="FFFFFF" w:themeColor="background1"/>
                <w:sz w:val="24"/>
                <w:szCs w:val="24"/>
              </w:rPr>
              <w:t>AutoLabib Scan</w:t>
            </w:r>
          </w:p>
        </w:tc>
        <w:tc>
          <w:tcPr>
            <w:tcW w:w="6492" w:type="dxa"/>
            <w:gridSpan w:val="2"/>
            <w:shd w:val="clear" w:color="auto" w:fill="024F75" w:themeFill="accent1"/>
          </w:tcPr>
          <w:p w14:paraId="7DA49D4B" w14:textId="449E76EC" w:rsidR="003211EB" w:rsidRPr="003211EB" w:rsidRDefault="003211EB" w:rsidP="00074847">
            <w:pPr>
              <w:jc w:val="center"/>
              <w:rPr>
                <w:noProof/>
                <w:color w:val="FFFFFF" w:themeColor="background1"/>
                <w:sz w:val="24"/>
                <w:szCs w:val="24"/>
              </w:rPr>
            </w:pPr>
            <w:r>
              <w:rPr>
                <w:noProof/>
                <w:color w:val="FFFFFF" w:themeColor="background1"/>
                <w:sz w:val="24"/>
                <w:szCs w:val="24"/>
              </w:rPr>
              <w:t>Escaneo matrícula por imagen</w:t>
            </w:r>
          </w:p>
        </w:tc>
      </w:tr>
      <w:tr w:rsidR="003211EB" w:rsidRPr="003211EB" w14:paraId="668F6C11" w14:textId="77777777" w:rsidTr="00074847">
        <w:tc>
          <w:tcPr>
            <w:tcW w:w="3532" w:type="dxa"/>
          </w:tcPr>
          <w:p w14:paraId="5C7EA2F8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Precondición</w:t>
            </w:r>
          </w:p>
        </w:tc>
        <w:tc>
          <w:tcPr>
            <w:tcW w:w="6492" w:type="dxa"/>
            <w:gridSpan w:val="2"/>
          </w:tcPr>
          <w:p w14:paraId="013EF025" w14:textId="5B08B141" w:rsidR="003211EB" w:rsidRPr="003211EB" w:rsidRDefault="003211EB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ha iniciado sesión en la aplicación y tiene acceso a la cámara del dispositivo.</w:t>
            </w:r>
          </w:p>
        </w:tc>
      </w:tr>
      <w:tr w:rsidR="003211EB" w:rsidRPr="003211EB" w14:paraId="59B6E2B2" w14:textId="77777777" w:rsidTr="00074847">
        <w:tc>
          <w:tcPr>
            <w:tcW w:w="3532" w:type="dxa"/>
          </w:tcPr>
          <w:p w14:paraId="2731C3F6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Descripción</w:t>
            </w:r>
          </w:p>
        </w:tc>
        <w:tc>
          <w:tcPr>
            <w:tcW w:w="6492" w:type="dxa"/>
            <w:gridSpan w:val="2"/>
          </w:tcPr>
          <w:p w14:paraId="3B377601" w14:textId="75A8F75B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usuario escanea la matrícula de un vehículo utilizando la cámara de su dispositivo.</w:t>
            </w:r>
          </w:p>
        </w:tc>
      </w:tr>
      <w:tr w:rsidR="00B92354" w:rsidRPr="003211EB" w14:paraId="40391D4A" w14:textId="77777777" w:rsidTr="00074847">
        <w:tc>
          <w:tcPr>
            <w:tcW w:w="3532" w:type="dxa"/>
            <w:vMerge w:val="restart"/>
          </w:tcPr>
          <w:p w14:paraId="5823BACD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Secuencia normal</w:t>
            </w:r>
          </w:p>
        </w:tc>
        <w:tc>
          <w:tcPr>
            <w:tcW w:w="999" w:type="dxa"/>
          </w:tcPr>
          <w:p w14:paraId="6DC23924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Paso</w:t>
            </w:r>
          </w:p>
        </w:tc>
        <w:tc>
          <w:tcPr>
            <w:tcW w:w="5493" w:type="dxa"/>
          </w:tcPr>
          <w:p w14:paraId="4F16FEC8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B92354" w:rsidRPr="003211EB" w14:paraId="67623EFF" w14:textId="77777777" w:rsidTr="00074847">
        <w:tc>
          <w:tcPr>
            <w:tcW w:w="3532" w:type="dxa"/>
            <w:vMerge/>
          </w:tcPr>
          <w:p w14:paraId="6A258988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3D1A0497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1</w:t>
            </w:r>
          </w:p>
        </w:tc>
        <w:tc>
          <w:tcPr>
            <w:tcW w:w="5493" w:type="dxa"/>
          </w:tcPr>
          <w:p w14:paraId="2A2EFB0F" w14:textId="55C5684A" w:rsidR="00B92354" w:rsidRPr="003211EB" w:rsidRDefault="00B92354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El usuario selecciona la opción de escanear matrícula desde imagen.</w:t>
            </w:r>
          </w:p>
        </w:tc>
      </w:tr>
      <w:tr w:rsidR="00B92354" w:rsidRPr="003211EB" w14:paraId="7AFEC75A" w14:textId="77777777" w:rsidTr="00074847">
        <w:tc>
          <w:tcPr>
            <w:tcW w:w="3532" w:type="dxa"/>
            <w:vMerge/>
          </w:tcPr>
          <w:p w14:paraId="3F17A097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878A689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2</w:t>
            </w:r>
          </w:p>
        </w:tc>
        <w:tc>
          <w:tcPr>
            <w:tcW w:w="5493" w:type="dxa"/>
          </w:tcPr>
          <w:p w14:paraId="17999BE8" w14:textId="458CC082" w:rsidR="00B92354" w:rsidRPr="003211EB" w:rsidRDefault="00B92354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>
              <w:rPr>
                <w:b w:val="0"/>
                <w:bCs/>
                <w:sz w:val="24"/>
                <w:szCs w:val="24"/>
              </w:rPr>
              <w:t>El usuario proporciona una imagen con la cámara o desde el dispositivo.</w:t>
            </w:r>
          </w:p>
        </w:tc>
      </w:tr>
      <w:tr w:rsidR="00B92354" w:rsidRPr="003211EB" w14:paraId="07202FD1" w14:textId="77777777" w:rsidTr="003211EB">
        <w:trPr>
          <w:trHeight w:val="580"/>
        </w:trPr>
        <w:tc>
          <w:tcPr>
            <w:tcW w:w="3532" w:type="dxa"/>
            <w:vMerge/>
          </w:tcPr>
          <w:p w14:paraId="1B32D11E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078D2479" w14:textId="77777777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3</w:t>
            </w:r>
          </w:p>
        </w:tc>
        <w:tc>
          <w:tcPr>
            <w:tcW w:w="5493" w:type="dxa"/>
          </w:tcPr>
          <w:p w14:paraId="1423EDE0" w14:textId="77777777" w:rsidR="00B92354" w:rsidRPr="003211EB" w:rsidRDefault="00B92354" w:rsidP="003211EB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El sistema procesa la imagen y extrae el número de matrícula del vehículo.</w:t>
            </w:r>
          </w:p>
          <w:p w14:paraId="4CBCEEC1" w14:textId="4DFA3DDC" w:rsidR="00B92354" w:rsidRPr="003211EB" w:rsidRDefault="00B92354" w:rsidP="003211EB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</w:p>
        </w:tc>
      </w:tr>
      <w:tr w:rsidR="00B92354" w:rsidRPr="003211EB" w14:paraId="36179E0F" w14:textId="77777777" w:rsidTr="003211EB">
        <w:trPr>
          <w:trHeight w:val="580"/>
        </w:trPr>
        <w:tc>
          <w:tcPr>
            <w:tcW w:w="3532" w:type="dxa"/>
            <w:vMerge/>
          </w:tcPr>
          <w:p w14:paraId="23B9EB0B" w14:textId="77777777" w:rsidR="00B92354" w:rsidRPr="003211EB" w:rsidRDefault="00B92354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999" w:type="dxa"/>
          </w:tcPr>
          <w:p w14:paraId="2E7AC97B" w14:textId="0994DE1B" w:rsidR="00B92354" w:rsidRPr="003211EB" w:rsidRDefault="00B92354" w:rsidP="0007484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493" w:type="dxa"/>
          </w:tcPr>
          <w:p w14:paraId="37904E46" w14:textId="35DAECDA" w:rsidR="00B92354" w:rsidRPr="003211EB" w:rsidRDefault="00B92354" w:rsidP="003211EB">
            <w:pPr>
              <w:pBdr>
                <w:top w:val="single" w:sz="2" w:space="0" w:color="E3E3E3"/>
                <w:left w:val="single" w:sz="2" w:space="5" w:color="E3E3E3"/>
                <w:bottom w:val="single" w:sz="2" w:space="0" w:color="E3E3E3"/>
                <w:right w:val="single" w:sz="2" w:space="0" w:color="E3E3E3"/>
              </w:pBd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El sistema realiza una búsqueda en la base de datos y muestra la información del vehículo asociado al número de matrícula.</w:t>
            </w:r>
          </w:p>
        </w:tc>
      </w:tr>
      <w:tr w:rsidR="003211EB" w:rsidRPr="003211EB" w14:paraId="6C764697" w14:textId="77777777" w:rsidTr="00074847">
        <w:tc>
          <w:tcPr>
            <w:tcW w:w="3532" w:type="dxa"/>
          </w:tcPr>
          <w:p w14:paraId="78D72643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Postcondición</w:t>
            </w:r>
          </w:p>
        </w:tc>
        <w:tc>
          <w:tcPr>
            <w:tcW w:w="6492" w:type="dxa"/>
            <w:gridSpan w:val="2"/>
          </w:tcPr>
          <w:p w14:paraId="70E3C129" w14:textId="0425D5D2" w:rsidR="003211EB" w:rsidRPr="003211EB" w:rsidRDefault="00B92354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El usuario ha obtenido información del vehículo cuya matrícula fue escaneada.</w:t>
            </w:r>
          </w:p>
        </w:tc>
      </w:tr>
      <w:tr w:rsidR="003211EB" w:rsidRPr="003211EB" w14:paraId="32E72404" w14:textId="77777777" w:rsidTr="00074847">
        <w:tc>
          <w:tcPr>
            <w:tcW w:w="3532" w:type="dxa"/>
            <w:vMerge w:val="restart"/>
          </w:tcPr>
          <w:p w14:paraId="107F0313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Excepciones</w:t>
            </w:r>
          </w:p>
        </w:tc>
        <w:tc>
          <w:tcPr>
            <w:tcW w:w="6492" w:type="dxa"/>
            <w:gridSpan w:val="2"/>
          </w:tcPr>
          <w:p w14:paraId="73A598E3" w14:textId="77777777" w:rsidR="003211EB" w:rsidRPr="003211EB" w:rsidRDefault="003211EB" w:rsidP="00074847">
            <w:pPr>
              <w:jc w:val="center"/>
              <w:rPr>
                <w:sz w:val="24"/>
                <w:szCs w:val="24"/>
              </w:rPr>
            </w:pPr>
            <w:r w:rsidRPr="003211EB">
              <w:rPr>
                <w:sz w:val="24"/>
                <w:szCs w:val="24"/>
              </w:rPr>
              <w:t>Acción</w:t>
            </w:r>
          </w:p>
        </w:tc>
      </w:tr>
      <w:tr w:rsidR="003211EB" w:rsidRPr="003211EB" w14:paraId="2081C403" w14:textId="77777777" w:rsidTr="00074847">
        <w:tc>
          <w:tcPr>
            <w:tcW w:w="3532" w:type="dxa"/>
            <w:vMerge/>
          </w:tcPr>
          <w:p w14:paraId="685D887D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</w:p>
        </w:tc>
        <w:tc>
          <w:tcPr>
            <w:tcW w:w="6492" w:type="dxa"/>
            <w:gridSpan w:val="2"/>
          </w:tcPr>
          <w:p w14:paraId="674A17D9" w14:textId="18628ED0" w:rsidR="003211EB" w:rsidRPr="003211EB" w:rsidRDefault="00B92354" w:rsidP="00074847">
            <w:pPr>
              <w:tabs>
                <w:tab w:val="left" w:pos="1711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B92354">
              <w:rPr>
                <w:b w:val="0"/>
                <w:bCs/>
                <w:sz w:val="24"/>
                <w:szCs w:val="24"/>
              </w:rPr>
              <w:t>Si el sistema no puede extraer el número de matrícula de la imagen, se muestra un mensaje indicando que no se pudo realizar el escaneo correctamente.</w:t>
            </w:r>
          </w:p>
        </w:tc>
      </w:tr>
      <w:tr w:rsidR="003211EB" w:rsidRPr="003211EB" w14:paraId="7B725323" w14:textId="77777777" w:rsidTr="00074847">
        <w:trPr>
          <w:trHeight w:val="53"/>
        </w:trPr>
        <w:tc>
          <w:tcPr>
            <w:tcW w:w="3532" w:type="dxa"/>
          </w:tcPr>
          <w:p w14:paraId="1A253132" w14:textId="77777777" w:rsidR="003211EB" w:rsidRPr="003211EB" w:rsidRDefault="003211EB" w:rsidP="00074847">
            <w:pPr>
              <w:jc w:val="center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>Comentarios</w:t>
            </w:r>
          </w:p>
        </w:tc>
        <w:tc>
          <w:tcPr>
            <w:tcW w:w="6492" w:type="dxa"/>
            <w:gridSpan w:val="2"/>
          </w:tcPr>
          <w:p w14:paraId="1FDCFA12" w14:textId="5978871D" w:rsidR="003211EB" w:rsidRPr="003211EB" w:rsidRDefault="003211EB" w:rsidP="00074847">
            <w:pPr>
              <w:tabs>
                <w:tab w:val="left" w:pos="1722"/>
              </w:tabs>
              <w:jc w:val="both"/>
              <w:rPr>
                <w:b w:val="0"/>
                <w:bCs/>
                <w:sz w:val="24"/>
                <w:szCs w:val="24"/>
              </w:rPr>
            </w:pPr>
            <w:r w:rsidRPr="003211EB">
              <w:rPr>
                <w:b w:val="0"/>
                <w:bCs/>
                <w:sz w:val="24"/>
                <w:szCs w:val="24"/>
              </w:rPr>
              <w:t xml:space="preserve">Esta función permite al </w:t>
            </w:r>
            <w:r w:rsidR="00B92354">
              <w:rPr>
                <w:b w:val="0"/>
                <w:bCs/>
                <w:sz w:val="24"/>
                <w:szCs w:val="24"/>
              </w:rPr>
              <w:t>usuario proporcionar la matrícula a partir de una imagen.</w:t>
            </w:r>
          </w:p>
        </w:tc>
      </w:tr>
    </w:tbl>
    <w:p w14:paraId="158F7A50" w14:textId="61B279CC" w:rsidR="00346533" w:rsidRDefault="00346533" w:rsidP="00BD1E11">
      <w:pPr>
        <w:pStyle w:val="Contenido"/>
        <w:rPr>
          <w:noProof/>
          <w:sz w:val="24"/>
          <w:szCs w:val="24"/>
        </w:rPr>
      </w:pPr>
    </w:p>
    <w:p w14:paraId="7B9159F6" w14:textId="4FD0DE42" w:rsidR="00D92B8A" w:rsidRPr="00D92B8A" w:rsidRDefault="00346533" w:rsidP="00D92B8A">
      <w:pPr>
        <w:spacing w:after="200"/>
        <w:rPr>
          <w:b w:val="0"/>
          <w:noProof/>
          <w:sz w:val="24"/>
          <w:szCs w:val="24"/>
        </w:rPr>
      </w:pPr>
      <w:r>
        <w:rPr>
          <w:noProof/>
          <w:sz w:val="24"/>
          <w:szCs w:val="24"/>
        </w:rPr>
        <w:br w:type="page"/>
      </w:r>
    </w:p>
    <w:p w14:paraId="11E7B6F4" w14:textId="77777777" w:rsidR="006C3B7B" w:rsidRDefault="0026297B" w:rsidP="006C3B7B">
      <w:pPr>
        <w:pStyle w:val="Ttulo3"/>
      </w:pPr>
      <w:bookmarkStart w:id="8" w:name="_Toc169078072"/>
      <w:r>
        <w:lastRenderedPageBreak/>
        <w:t>Diagrama casos de uso</w:t>
      </w:r>
      <w:bookmarkEnd w:id="8"/>
    </w:p>
    <w:p w14:paraId="35D99064" w14:textId="77777777" w:rsidR="006C3B7B" w:rsidRDefault="006C3B7B" w:rsidP="006C3B7B">
      <w:pPr>
        <w:pStyle w:val="Contenido"/>
      </w:pPr>
    </w:p>
    <w:p w14:paraId="1E51F7D2" w14:textId="33F463E6" w:rsidR="00D92B8A" w:rsidRPr="006C3B7B" w:rsidRDefault="006C3B7B" w:rsidP="006C3B7B">
      <w:pPr>
        <w:pStyle w:val="Contenido"/>
        <w:jc w:val="center"/>
        <w:rPr>
          <w:color w:val="012639" w:themeColor="accent1" w:themeShade="7F"/>
          <w:sz w:val="24"/>
          <w:szCs w:val="24"/>
        </w:rPr>
      </w:pPr>
      <w:r>
        <w:rPr>
          <w:noProof/>
        </w:rPr>
        <w:drawing>
          <wp:inline distT="0" distB="0" distL="0" distR="0" wp14:anchorId="61FE5955" wp14:editId="3E5EAF89">
            <wp:extent cx="4602480" cy="4107180"/>
            <wp:effectExtent l="76200" t="76200" r="140970" b="1409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4107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92B8A">
        <w:br w:type="page"/>
      </w:r>
    </w:p>
    <w:p w14:paraId="6FE6FA66" w14:textId="53331E35" w:rsidR="00346533" w:rsidRPr="00346533" w:rsidRDefault="00D92B8A" w:rsidP="00346533">
      <w:pPr>
        <w:pStyle w:val="Ttulo1"/>
      </w:pPr>
      <w:bookmarkStart w:id="9" w:name="_Toc169078073"/>
      <w:r>
        <w:lastRenderedPageBreak/>
        <w:t xml:space="preserve">3. </w:t>
      </w:r>
      <w:r w:rsidR="00346533">
        <w:t xml:space="preserve">Base de Datos </w:t>
      </w:r>
      <w:r w:rsidR="00576560">
        <w:t xml:space="preserve">noSQL </w:t>
      </w:r>
      <w:r w:rsidR="00346533">
        <w:t>FIREBASE</w:t>
      </w:r>
      <w:bookmarkEnd w:id="9"/>
    </w:p>
    <w:p w14:paraId="222A2C09" w14:textId="77777777" w:rsidR="00CC28F1" w:rsidRPr="00CC28F1" w:rsidRDefault="00CC28F1" w:rsidP="00CC28F1">
      <w:pPr>
        <w:spacing w:after="200"/>
        <w:rPr>
          <w:b w:val="0"/>
          <w:noProof/>
        </w:rPr>
      </w:pPr>
      <w:r w:rsidRPr="00CC28F1">
        <w:rPr>
          <w:b w:val="0"/>
          <w:noProof/>
        </w:rPr>
        <w:t>Explicación de la Estructura</w:t>
      </w:r>
    </w:p>
    <w:p w14:paraId="46E82405" w14:textId="77777777" w:rsidR="00CC28F1" w:rsidRPr="000822DF" w:rsidRDefault="00CC28F1" w:rsidP="00CC28F1">
      <w:pPr>
        <w:pStyle w:val="Prrafodelista"/>
        <w:numPr>
          <w:ilvl w:val="0"/>
          <w:numId w:val="8"/>
        </w:numPr>
        <w:spacing w:after="200"/>
        <w:rPr>
          <w:b w:val="0"/>
          <w:noProof/>
          <w:sz w:val="24"/>
          <w:szCs w:val="24"/>
        </w:rPr>
      </w:pPr>
      <w:r w:rsidRPr="000822DF">
        <w:rPr>
          <w:bCs/>
          <w:noProof/>
          <w:sz w:val="24"/>
          <w:szCs w:val="24"/>
        </w:rPr>
        <w:t>access_logs:</w:t>
      </w:r>
      <w:r w:rsidRPr="000822DF">
        <w:rPr>
          <w:b w:val="0"/>
          <w:noProof/>
          <w:sz w:val="24"/>
          <w:szCs w:val="24"/>
        </w:rPr>
        <w:t xml:space="preserve"> Contiene registros de acceso de los usuarios con detalles de la fecha y hora de acceso.</w:t>
      </w:r>
    </w:p>
    <w:p w14:paraId="52BAA9FC" w14:textId="77777777" w:rsidR="00CC28F1" w:rsidRPr="000822DF" w:rsidRDefault="00CC28F1" w:rsidP="00CC28F1">
      <w:pPr>
        <w:pStyle w:val="Prrafodelista"/>
        <w:numPr>
          <w:ilvl w:val="0"/>
          <w:numId w:val="8"/>
        </w:numPr>
        <w:spacing w:after="200"/>
        <w:rPr>
          <w:b w:val="0"/>
          <w:noProof/>
          <w:sz w:val="24"/>
          <w:szCs w:val="24"/>
        </w:rPr>
      </w:pPr>
      <w:r w:rsidRPr="000822DF">
        <w:rPr>
          <w:bCs/>
          <w:noProof/>
          <w:sz w:val="24"/>
          <w:szCs w:val="24"/>
        </w:rPr>
        <w:t>cars:</w:t>
      </w:r>
      <w:r w:rsidRPr="000822DF">
        <w:rPr>
          <w:b w:val="0"/>
          <w:noProof/>
          <w:sz w:val="24"/>
          <w:szCs w:val="24"/>
        </w:rPr>
        <w:t xml:space="preserve"> Almacena información detallada sobre los vehículos, incluyendo marca, combustible, imagen, información adicional, número de propietarios, matrícula, potencia y estado del vehículo.</w:t>
      </w:r>
    </w:p>
    <w:p w14:paraId="5E17FE0A" w14:textId="77777777" w:rsidR="00CC28F1" w:rsidRPr="000822DF" w:rsidRDefault="00CC28F1" w:rsidP="00CC28F1">
      <w:pPr>
        <w:pStyle w:val="Prrafodelista"/>
        <w:numPr>
          <w:ilvl w:val="0"/>
          <w:numId w:val="8"/>
        </w:numPr>
        <w:spacing w:after="200"/>
        <w:rPr>
          <w:b w:val="0"/>
          <w:noProof/>
          <w:sz w:val="24"/>
          <w:szCs w:val="24"/>
        </w:rPr>
      </w:pPr>
      <w:r w:rsidRPr="000822DF">
        <w:rPr>
          <w:bCs/>
          <w:noProof/>
          <w:sz w:val="24"/>
          <w:szCs w:val="24"/>
        </w:rPr>
        <w:t>favorites:</w:t>
      </w:r>
      <w:r w:rsidRPr="000822DF">
        <w:rPr>
          <w:b w:val="0"/>
          <w:noProof/>
          <w:sz w:val="24"/>
          <w:szCs w:val="24"/>
        </w:rPr>
        <w:t xml:space="preserve"> Mantiene las matrículas favoritas de los usuarios.</w:t>
      </w:r>
    </w:p>
    <w:p w14:paraId="5C19CE8D" w14:textId="04C71474" w:rsidR="000822DF" w:rsidRPr="000822DF" w:rsidRDefault="00CC28F1" w:rsidP="000822DF">
      <w:pPr>
        <w:pStyle w:val="Prrafodelista"/>
        <w:numPr>
          <w:ilvl w:val="0"/>
          <w:numId w:val="8"/>
        </w:numPr>
        <w:spacing w:after="200"/>
        <w:rPr>
          <w:b w:val="0"/>
          <w:noProof/>
          <w:sz w:val="24"/>
          <w:szCs w:val="24"/>
        </w:rPr>
      </w:pPr>
      <w:r w:rsidRPr="000822DF">
        <w:rPr>
          <w:bCs/>
          <w:noProof/>
          <w:sz w:val="24"/>
          <w:szCs w:val="24"/>
        </w:rPr>
        <w:t>users:</w:t>
      </w:r>
      <w:r w:rsidRPr="000822DF">
        <w:rPr>
          <w:b w:val="0"/>
          <w:noProof/>
          <w:sz w:val="24"/>
          <w:szCs w:val="24"/>
        </w:rPr>
        <w:t xml:space="preserve"> Contiene información de los usuarios registrados, como correo electrónico, nombre, apellido, rol y URL de la imagen de perfil.</w:t>
      </w:r>
    </w:p>
    <w:p w14:paraId="6515D003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"access_logs"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: {</w:t>
      </w:r>
    </w:p>
    <w:p w14:paraId="10D9E64C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"-O-AJod6vd7VkSKZe5JE"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: {</w:t>
      </w:r>
    </w:p>
    <w:p w14:paraId="1264B7F8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"email"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eastAsia="es-ES"/>
        </w:rPr>
        <w:t>"mohalbb88@gmail.com"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,</w:t>
      </w:r>
    </w:p>
    <w:p w14:paraId="3CF26E13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"timestamp"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: {</w:t>
      </w:r>
    </w:p>
    <w:p w14:paraId="3B75A598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"date"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FF8000"/>
          <w:sz w:val="20"/>
          <w:szCs w:val="20"/>
          <w:lang w:val="en-US" w:eastAsia="es-ES"/>
        </w:rPr>
        <w:t>12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2B5E9821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"day"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FF8000"/>
          <w:sz w:val="20"/>
          <w:szCs w:val="20"/>
          <w:lang w:val="en-US" w:eastAsia="es-ES"/>
        </w:rPr>
        <w:t>3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66FEF0A5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"hours"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FF8000"/>
          <w:sz w:val="20"/>
          <w:szCs w:val="20"/>
          <w:lang w:val="en-US" w:eastAsia="es-ES"/>
        </w:rPr>
        <w:t>9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5D62CECB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"minutes"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FF8000"/>
          <w:sz w:val="20"/>
          <w:szCs w:val="20"/>
          <w:lang w:val="en-US" w:eastAsia="es-ES"/>
        </w:rPr>
        <w:t>22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32A42E51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"month"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FF8000"/>
          <w:sz w:val="20"/>
          <w:szCs w:val="20"/>
          <w:lang w:val="en-US" w:eastAsia="es-ES"/>
        </w:rPr>
        <w:t>5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5F91BAD5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"seconds"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FF8000"/>
          <w:sz w:val="20"/>
          <w:szCs w:val="20"/>
          <w:lang w:val="en-US" w:eastAsia="es-ES"/>
        </w:rPr>
        <w:t>6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74B95C4F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"time"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FF8000"/>
          <w:sz w:val="20"/>
          <w:szCs w:val="20"/>
          <w:lang w:val="en-US" w:eastAsia="es-ES"/>
        </w:rPr>
        <w:t>1718176926320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0617483A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"timezoneOffset"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FF8000"/>
          <w:sz w:val="20"/>
          <w:szCs w:val="20"/>
          <w:lang w:val="en-US" w:eastAsia="es-ES"/>
        </w:rPr>
        <w:t>-120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463A808F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"year"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FF8000"/>
          <w:sz w:val="20"/>
          <w:szCs w:val="20"/>
          <w:lang w:val="en-US" w:eastAsia="es-ES"/>
        </w:rPr>
        <w:t>124</w:t>
      </w:r>
    </w:p>
    <w:p w14:paraId="4D62BD39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}</w:t>
      </w:r>
    </w:p>
    <w:p w14:paraId="6002144A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  }</w:t>
      </w:r>
    </w:p>
    <w:p w14:paraId="4AD139E4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},</w:t>
      </w:r>
    </w:p>
    <w:p w14:paraId="57A6C5F4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"cars"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: {</w:t>
      </w:r>
    </w:p>
    <w:p w14:paraId="34051196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"vehicle1"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: {</w:t>
      </w:r>
    </w:p>
    <w:p w14:paraId="41806934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"brand"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eastAsia="es-ES"/>
        </w:rPr>
        <w:t>"Volkswagen"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,</w:t>
      </w:r>
    </w:p>
    <w:p w14:paraId="7650D531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"fuel"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eastAsia="es-ES"/>
        </w:rPr>
        <w:t>"Diesel"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,</w:t>
      </w:r>
    </w:p>
    <w:p w14:paraId="160FA8D2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"imageUrl"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eastAsia="es-ES"/>
        </w:rPr>
        <w:t>"jpg?alt=media&amp;token=8932ce35-3776-40a5-b1a9-64c5deca6342"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,</w:t>
      </w:r>
    </w:p>
    <w:p w14:paraId="71CC490B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"info"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: {</w:t>
      </w:r>
    </w:p>
    <w:p w14:paraId="451B1325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"Bastidor"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eastAsia="es-ES"/>
        </w:rPr>
        <w:t>"WV1ZZZ2HZ6H123456"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,</w:t>
      </w:r>
    </w:p>
    <w:p w14:paraId="3ABA5EDD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"EmissionNorm"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es-ES"/>
        </w:rPr>
        <w:t>"Euro 5"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1AD617C2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"ManufacturingDate"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es-ES"/>
        </w:rPr>
        <w:t>"2019-05-15"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225A2E4B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"RegisteringAuthority"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es-ES"/>
        </w:rPr>
        <w:t>"Barcelona"</w:t>
      </w:r>
    </w:p>
    <w:p w14:paraId="78AEAB4A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},</w:t>
      </w:r>
    </w:p>
    <w:p w14:paraId="5FEE30FD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"owners"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FF8000"/>
          <w:sz w:val="20"/>
          <w:szCs w:val="20"/>
          <w:lang w:val="en-US" w:eastAsia="es-ES"/>
        </w:rPr>
        <w:t>3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4FDA4488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"plateText"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es-ES"/>
        </w:rPr>
        <w:t>"1234ABC"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03840175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"power"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es-ES"/>
        </w:rPr>
        <w:t>"150 CV"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7A389621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"vehicleStatus"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Cs/>
          <w:color w:val="18AF8A"/>
          <w:sz w:val="20"/>
          <w:szCs w:val="20"/>
          <w:lang w:val="en-US" w:eastAsia="es-ES"/>
        </w:rPr>
        <w:t>true</w:t>
      </w:r>
    </w:p>
    <w:p w14:paraId="67E46BC5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}</w:t>
      </w:r>
    </w:p>
    <w:p w14:paraId="4107411A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},</w:t>
      </w:r>
    </w:p>
    <w:p w14:paraId="4E5968CC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"favorites"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: {</w:t>
      </w:r>
    </w:p>
    <w:p w14:paraId="57163898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"eSnDDzsLXnNiywlgd7MS6POWgVq2"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: {</w:t>
      </w:r>
    </w:p>
    <w:p w14:paraId="0A85FAEF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"1234ABC"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Cs/>
          <w:color w:val="18AF8A"/>
          <w:sz w:val="20"/>
          <w:szCs w:val="20"/>
          <w:lang w:val="en-US" w:eastAsia="es-ES"/>
        </w:rPr>
        <w:t>true</w:t>
      </w:r>
    </w:p>
    <w:p w14:paraId="50F862E3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}</w:t>
      </w:r>
    </w:p>
    <w:p w14:paraId="63F683EA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},</w:t>
      </w:r>
    </w:p>
    <w:p w14:paraId="032FA5F7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"users"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: {</w:t>
      </w:r>
    </w:p>
    <w:p w14:paraId="55FEB52B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"eSnDDzsLXnNiywlgd7MS6POWgVq2"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: {</w:t>
      </w:r>
    </w:p>
    <w:p w14:paraId="2779148E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"email"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es-ES"/>
        </w:rPr>
        <w:t>"mohalkk88@gmail.com"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6B166593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"name"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es-ES"/>
        </w:rPr>
        <w:t>"mohamed"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55439803" w14:textId="7617A2A2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val="en-US" w:eastAsia="es-ES"/>
        </w:rPr>
        <w:t>"profileImageUrl"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val="en-US" w:eastAsia="es-ES"/>
        </w:rPr>
        <w:t>"jpg?alt=media&amp;token=8932ce35-3776-40a5-b1"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,</w:t>
      </w:r>
    </w:p>
    <w:p w14:paraId="1D2B7C3D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     </w:t>
      </w:r>
      <w:r w:rsidRPr="000822DF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"role"</w:t>
      </w: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: </w:t>
      </w:r>
      <w:r w:rsidRPr="000822DF">
        <w:rPr>
          <w:rFonts w:ascii="Courier New" w:eastAsia="Times New Roman" w:hAnsi="Courier New" w:cs="Courier New"/>
          <w:b w:val="0"/>
          <w:color w:val="800000"/>
          <w:sz w:val="20"/>
          <w:szCs w:val="20"/>
          <w:lang w:eastAsia="es-ES"/>
        </w:rPr>
        <w:t>"admin"</w:t>
      </w:r>
    </w:p>
    <w:p w14:paraId="2849FF23" w14:textId="77777777" w:rsidR="000822DF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  }</w:t>
      </w:r>
    </w:p>
    <w:p w14:paraId="04B1EC2A" w14:textId="16F5DCB7" w:rsidR="007827E8" w:rsidRPr="000822DF" w:rsidRDefault="000822DF" w:rsidP="000822DF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0822DF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}</w:t>
      </w:r>
    </w:p>
    <w:p w14:paraId="58AA109F" w14:textId="604CE48E" w:rsidR="00346533" w:rsidRDefault="00B66E2C" w:rsidP="00FB5CE3">
      <w:pPr>
        <w:pStyle w:val="Ttulo1"/>
      </w:pPr>
      <w:bookmarkStart w:id="10" w:name="_Toc169078074"/>
      <w:r>
        <w:lastRenderedPageBreak/>
        <w:t xml:space="preserve">4. </w:t>
      </w:r>
      <w:r w:rsidR="00FB5CE3">
        <w:t>Guía de estilos</w:t>
      </w:r>
      <w:bookmarkEnd w:id="10"/>
    </w:p>
    <w:p w14:paraId="63EE6500" w14:textId="560F897C" w:rsidR="00A766DB" w:rsidRDefault="00C67552" w:rsidP="00C67552">
      <w:pPr>
        <w:pStyle w:val="Ttulo2"/>
      </w:pPr>
      <w:bookmarkStart w:id="11" w:name="_Toc169078075"/>
      <w:r>
        <w:t xml:space="preserve">Paleta de colores e </w:t>
      </w:r>
      <w:r w:rsidR="00A766DB">
        <w:t>Icono principal de la app</w:t>
      </w:r>
      <w:bookmarkEnd w:id="11"/>
      <w:r w:rsidR="004A0FEA">
        <w:t xml:space="preserve"> </w:t>
      </w:r>
    </w:p>
    <w:p w14:paraId="1DCFE180" w14:textId="75A19D59" w:rsidR="00A766DB" w:rsidRDefault="00A766DB" w:rsidP="00A766DB">
      <w:r>
        <w:rPr>
          <w:noProof/>
        </w:rPr>
        <w:drawing>
          <wp:inline distT="0" distB="0" distL="0" distR="0" wp14:anchorId="2E926C1C" wp14:editId="5CF522F0">
            <wp:extent cx="1764466" cy="323088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4206" cy="32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552">
        <w:rPr>
          <w:noProof/>
        </w:rPr>
        <w:drawing>
          <wp:inline distT="0" distB="0" distL="0" distR="0" wp14:anchorId="1709E231" wp14:editId="1E419237">
            <wp:extent cx="4330359" cy="2392616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7197" cy="240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A7CD" w14:textId="4668AEB3" w:rsidR="000E60E5" w:rsidRPr="00A766DB" w:rsidRDefault="00A1506F" w:rsidP="00A1506F">
      <w:pPr>
        <w:spacing w:after="200"/>
      </w:pPr>
      <w:r>
        <w:br w:type="page"/>
      </w:r>
    </w:p>
    <w:p w14:paraId="36DA1775" w14:textId="60A13E33" w:rsidR="00654AD6" w:rsidRDefault="00B66E2C" w:rsidP="00A1506F">
      <w:pPr>
        <w:pStyle w:val="Ttulo1"/>
      </w:pPr>
      <w:bookmarkStart w:id="12" w:name="_Toc169078076"/>
      <w:r>
        <w:lastRenderedPageBreak/>
        <w:t xml:space="preserve">5. </w:t>
      </w:r>
      <w:r w:rsidR="00A766DB">
        <w:t>Prototipo Figma</w:t>
      </w:r>
      <w:bookmarkEnd w:id="12"/>
    </w:p>
    <w:p w14:paraId="24DC1228" w14:textId="2A91D8AF" w:rsidR="00A1506F" w:rsidRDefault="00A1506F" w:rsidP="00A1506F">
      <w:pPr>
        <w:pStyle w:val="Ttulo1"/>
        <w:jc w:val="center"/>
      </w:pPr>
      <w:bookmarkStart w:id="13" w:name="_Toc169078077"/>
      <w:r>
        <w:drawing>
          <wp:inline distT="0" distB="0" distL="0" distR="0" wp14:anchorId="3832857F" wp14:editId="18F56749">
            <wp:extent cx="5943600" cy="4204472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282" cy="42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 w14:paraId="776B58E1" w14:textId="25970977" w:rsidR="007908E0" w:rsidRDefault="00A1506F" w:rsidP="00A1506F">
      <w:pPr>
        <w:pStyle w:val="Contenido"/>
      </w:pPr>
      <w:r>
        <w:rPr>
          <w:noProof/>
        </w:rPr>
        <w:drawing>
          <wp:inline distT="0" distB="0" distL="0" distR="0" wp14:anchorId="0B0C61A3" wp14:editId="5A3C3B83">
            <wp:extent cx="6371590" cy="43472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C47F" w14:textId="4EB0D5D3" w:rsidR="00A1506F" w:rsidRPr="00AB11A5" w:rsidRDefault="007908E0" w:rsidP="00AB11A5">
      <w:pPr>
        <w:pStyle w:val="Ttulo1"/>
      </w:pPr>
      <w:r>
        <w:br w:type="page"/>
      </w:r>
      <w:bookmarkStart w:id="14" w:name="_Toc169078078"/>
      <w:r>
        <w:lastRenderedPageBreak/>
        <w:t>Api reconocimiento</w:t>
      </w:r>
      <w:bookmarkEnd w:id="14"/>
      <w:r>
        <w:t xml:space="preserve"> </w:t>
      </w:r>
    </w:p>
    <w:p w14:paraId="0CEAB3A6" w14:textId="77777777" w:rsidR="007908E0" w:rsidRDefault="007908E0" w:rsidP="00AB11A5">
      <w:pPr>
        <w:pStyle w:val="Ttulo2"/>
      </w:pPr>
      <w:bookmarkStart w:id="15" w:name="_Toc169078079"/>
      <w:r>
        <w:t>Descripción General</w:t>
      </w:r>
      <w:bookmarkEnd w:id="15"/>
    </w:p>
    <w:p w14:paraId="22FA946A" w14:textId="77777777" w:rsidR="007908E0" w:rsidRDefault="007908E0" w:rsidP="007908E0">
      <w:pPr>
        <w:pStyle w:val="Contenido"/>
      </w:pPr>
      <w:r>
        <w:t xml:space="preserve">"AutoLabib Scan" es una API diseñada para el reconocimiento de matrículas de automóviles mediante el uso de </w:t>
      </w:r>
      <w:proofErr w:type="spellStart"/>
      <w:r>
        <w:t>OpenCV</w:t>
      </w:r>
      <w:proofErr w:type="spellEnd"/>
      <w:r>
        <w:t xml:space="preserve"> y </w:t>
      </w:r>
      <w:proofErr w:type="spellStart"/>
      <w:r>
        <w:t>Tesseract</w:t>
      </w:r>
      <w:proofErr w:type="spellEnd"/>
      <w:r>
        <w:t xml:space="preserve"> OCR. La API permite a los usuarios cargar imágenes de vehículos y obtener el texto de la matrícula detectada.</w:t>
      </w:r>
    </w:p>
    <w:p w14:paraId="021C7E52" w14:textId="77777777" w:rsidR="007908E0" w:rsidRDefault="007908E0" w:rsidP="007908E0">
      <w:pPr>
        <w:pStyle w:val="Contenido"/>
      </w:pPr>
    </w:p>
    <w:p w14:paraId="1A26AF86" w14:textId="77777777" w:rsidR="007908E0" w:rsidRDefault="007908E0" w:rsidP="00AB11A5">
      <w:pPr>
        <w:pStyle w:val="Ttulo2"/>
      </w:pPr>
      <w:bookmarkStart w:id="16" w:name="_Toc169078080"/>
      <w:r>
        <w:t>Endpoints</w:t>
      </w:r>
      <w:bookmarkEnd w:id="16"/>
    </w:p>
    <w:p w14:paraId="59286B74" w14:textId="77777777" w:rsidR="007908E0" w:rsidRDefault="007908E0" w:rsidP="00AB11A5">
      <w:pPr>
        <w:pStyle w:val="Ttulo3"/>
      </w:pPr>
      <w:bookmarkStart w:id="17" w:name="_Toc169078081"/>
      <w:r>
        <w:t>1. Página de Bienvenida</w:t>
      </w:r>
      <w:bookmarkEnd w:id="17"/>
    </w:p>
    <w:p w14:paraId="7EAF2A13" w14:textId="77777777" w:rsidR="007908E0" w:rsidRDefault="007908E0" w:rsidP="007908E0">
      <w:pPr>
        <w:pStyle w:val="Contenido"/>
      </w:pPr>
      <w:r w:rsidRPr="00AB11A5">
        <w:rPr>
          <w:b/>
          <w:bCs/>
        </w:rPr>
        <w:t>URL:</w:t>
      </w:r>
      <w:r>
        <w:t xml:space="preserve"> /</w:t>
      </w:r>
    </w:p>
    <w:p w14:paraId="20EE16D6" w14:textId="77777777" w:rsidR="007908E0" w:rsidRDefault="007908E0" w:rsidP="007908E0">
      <w:pPr>
        <w:pStyle w:val="Contenido"/>
      </w:pPr>
      <w:r w:rsidRPr="00AB11A5">
        <w:rPr>
          <w:b/>
          <w:bCs/>
        </w:rPr>
        <w:t>Método:</w:t>
      </w:r>
      <w:r>
        <w:t xml:space="preserve"> GET</w:t>
      </w:r>
    </w:p>
    <w:p w14:paraId="68EED400" w14:textId="77777777" w:rsidR="007908E0" w:rsidRDefault="007908E0" w:rsidP="007908E0">
      <w:pPr>
        <w:pStyle w:val="Contenido"/>
      </w:pPr>
      <w:r w:rsidRPr="00AB11A5">
        <w:rPr>
          <w:b/>
          <w:bCs/>
        </w:rPr>
        <w:t>Descripción:</w:t>
      </w:r>
      <w:r>
        <w:t xml:space="preserve"> Muestra una página HTML de bienvenida con una breve descripción de la API.</w:t>
      </w:r>
    </w:p>
    <w:p w14:paraId="2D47F00C" w14:textId="77777777" w:rsidR="007908E0" w:rsidRDefault="007908E0" w:rsidP="007908E0">
      <w:pPr>
        <w:pStyle w:val="Contenido"/>
      </w:pPr>
    </w:p>
    <w:p w14:paraId="0F220F98" w14:textId="7EBDC278" w:rsidR="007908E0" w:rsidRDefault="00AB11A5" w:rsidP="007908E0">
      <w:pPr>
        <w:pStyle w:val="Contenido"/>
      </w:pPr>
      <w:r>
        <w:t>R</w:t>
      </w:r>
      <w:r w:rsidR="007908E0">
        <w:t>espuesta:</w:t>
      </w:r>
    </w:p>
    <w:p w14:paraId="50DA7F50" w14:textId="77777777" w:rsidR="00AB11A5" w:rsidRDefault="00AB11A5" w:rsidP="007908E0">
      <w:pPr>
        <w:pStyle w:val="Contenido"/>
      </w:pPr>
    </w:p>
    <w:p w14:paraId="2181B007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</w:pPr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shd w:val="clear" w:color="auto" w:fill="A6CAF0"/>
          <w:lang w:eastAsia="es-ES"/>
        </w:rPr>
        <w:t>&lt;!</w:t>
      </w:r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DOCTYPE </w:t>
      </w:r>
      <w:proofErr w:type="spellStart"/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html</w:t>
      </w:r>
      <w:proofErr w:type="spellEnd"/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shd w:val="clear" w:color="auto" w:fill="A6CAF0"/>
          <w:lang w:eastAsia="es-ES"/>
        </w:rPr>
        <w:t>&gt;</w:t>
      </w:r>
    </w:p>
    <w:p w14:paraId="074AC7ED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</w:pP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</w:t>
      </w:r>
      <w:proofErr w:type="spellStart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html</w:t>
      </w:r>
      <w:proofErr w:type="spellEnd"/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</w:t>
      </w:r>
      <w:proofErr w:type="spellStart"/>
      <w:r w:rsidRPr="00AB11A5">
        <w:rPr>
          <w:rFonts w:ascii="Courier New" w:eastAsia="Times New Roman" w:hAnsi="Courier New" w:cs="Courier New"/>
          <w:b w:val="0"/>
          <w:color w:val="FF0000"/>
          <w:sz w:val="20"/>
          <w:szCs w:val="20"/>
          <w:lang w:eastAsia="es-ES"/>
        </w:rPr>
        <w:t>lang</w:t>
      </w:r>
      <w:proofErr w:type="spellEnd"/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=</w:t>
      </w:r>
      <w:r w:rsidRPr="00AB11A5">
        <w:rPr>
          <w:rFonts w:ascii="Courier New" w:eastAsia="Times New Roman" w:hAnsi="Courier New" w:cs="Courier New"/>
          <w:bCs/>
          <w:color w:val="8000FF"/>
          <w:sz w:val="20"/>
          <w:szCs w:val="20"/>
          <w:lang w:eastAsia="es-ES"/>
        </w:rPr>
        <w:t>"es"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&gt;</w:t>
      </w:r>
    </w:p>
    <w:p w14:paraId="5AE4783B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</w:pP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val="en-US" w:eastAsia="es-ES"/>
        </w:rPr>
        <w:t>&lt;head&gt;</w:t>
      </w:r>
    </w:p>
    <w:p w14:paraId="09E564ED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  <w:t xml:space="preserve">    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val="en-US" w:eastAsia="es-ES"/>
        </w:rPr>
        <w:t>&lt;meta</w:t>
      </w:r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</w:t>
      </w:r>
      <w:r w:rsidRPr="00AB11A5">
        <w:rPr>
          <w:rFonts w:ascii="Courier New" w:eastAsia="Times New Roman" w:hAnsi="Courier New" w:cs="Courier New"/>
          <w:b w:val="0"/>
          <w:color w:val="FF0000"/>
          <w:sz w:val="20"/>
          <w:szCs w:val="20"/>
          <w:lang w:val="en-US" w:eastAsia="es-ES"/>
        </w:rPr>
        <w:t>charset</w:t>
      </w:r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=</w:t>
      </w:r>
      <w:r w:rsidRPr="00AB11A5">
        <w:rPr>
          <w:rFonts w:ascii="Courier New" w:eastAsia="Times New Roman" w:hAnsi="Courier New" w:cs="Courier New"/>
          <w:bCs/>
          <w:color w:val="8000FF"/>
          <w:sz w:val="20"/>
          <w:szCs w:val="20"/>
          <w:lang w:val="en-US" w:eastAsia="es-ES"/>
        </w:rPr>
        <w:t>"UTF-8"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val="en-US" w:eastAsia="es-ES"/>
        </w:rPr>
        <w:t>&gt;</w:t>
      </w:r>
    </w:p>
    <w:p w14:paraId="405D8461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  <w:t xml:space="preserve">    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val="en-US" w:eastAsia="es-ES"/>
        </w:rPr>
        <w:t>&lt;meta</w:t>
      </w:r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</w:t>
      </w:r>
      <w:r w:rsidRPr="00AB11A5">
        <w:rPr>
          <w:rFonts w:ascii="Courier New" w:eastAsia="Times New Roman" w:hAnsi="Courier New" w:cs="Courier New"/>
          <w:b w:val="0"/>
          <w:color w:val="FF0000"/>
          <w:sz w:val="20"/>
          <w:szCs w:val="20"/>
          <w:lang w:val="en-US" w:eastAsia="es-ES"/>
        </w:rPr>
        <w:t>name</w:t>
      </w:r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=</w:t>
      </w:r>
      <w:r w:rsidRPr="00AB11A5">
        <w:rPr>
          <w:rFonts w:ascii="Courier New" w:eastAsia="Times New Roman" w:hAnsi="Courier New" w:cs="Courier New"/>
          <w:bCs/>
          <w:color w:val="8000FF"/>
          <w:sz w:val="20"/>
          <w:szCs w:val="20"/>
          <w:lang w:val="en-US" w:eastAsia="es-ES"/>
        </w:rPr>
        <w:t>"viewport"</w:t>
      </w:r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</w:t>
      </w:r>
      <w:r w:rsidRPr="00AB11A5">
        <w:rPr>
          <w:rFonts w:ascii="Courier New" w:eastAsia="Times New Roman" w:hAnsi="Courier New" w:cs="Courier New"/>
          <w:b w:val="0"/>
          <w:color w:val="FF0000"/>
          <w:sz w:val="20"/>
          <w:szCs w:val="20"/>
          <w:lang w:val="en-US" w:eastAsia="es-ES"/>
        </w:rPr>
        <w:t>content</w:t>
      </w:r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=</w:t>
      </w:r>
      <w:r w:rsidRPr="00AB11A5">
        <w:rPr>
          <w:rFonts w:ascii="Courier New" w:eastAsia="Times New Roman" w:hAnsi="Courier New" w:cs="Courier New"/>
          <w:bCs/>
          <w:color w:val="8000FF"/>
          <w:sz w:val="20"/>
          <w:szCs w:val="20"/>
          <w:lang w:val="en-US" w:eastAsia="es-ES"/>
        </w:rPr>
        <w:t>"width=device-width, initial-scale=1.0"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val="en-US" w:eastAsia="es-ES"/>
        </w:rPr>
        <w:t>&gt;</w:t>
      </w:r>
    </w:p>
    <w:p w14:paraId="5EAC647D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  <w:t xml:space="preserve">    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</w:t>
      </w:r>
      <w:proofErr w:type="spellStart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title</w:t>
      </w:r>
      <w:proofErr w:type="spellEnd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&gt;</w:t>
      </w: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>API de Reconocimiento de Matrículas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&lt;/</w:t>
      </w:r>
      <w:proofErr w:type="spellStart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title</w:t>
      </w:r>
      <w:proofErr w:type="spellEnd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&gt;</w:t>
      </w:r>
    </w:p>
    <w:p w14:paraId="1697F4CA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 xml:space="preserve">    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val="en-US" w:eastAsia="es-ES"/>
        </w:rPr>
        <w:t>&lt;style&gt;</w:t>
      </w:r>
    </w:p>
    <w:p w14:paraId="5E96BA01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  <w:t xml:space="preserve">        body { font-family: Arial, sans-serif; background-color: #f4f4f9; color: #333; text-align: center; padding: 50px; }</w:t>
      </w:r>
    </w:p>
    <w:p w14:paraId="576AA349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  <w:t xml:space="preserve">        h1 { color: #5a67d8; }</w:t>
      </w:r>
    </w:p>
    <w:p w14:paraId="31070914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  <w:t xml:space="preserve">        p { font-size: 18px; }</w:t>
      </w:r>
    </w:p>
    <w:p w14:paraId="75F40AC5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  <w:t xml:space="preserve">        .container { max-width: 600px; margin: 0 auto; padding: 20px; background-color: #fff; border-radius: 8px; box-shadow: 0 0 10px </w:t>
      </w:r>
      <w:proofErr w:type="spellStart"/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  <w:t>rgba</w:t>
      </w:r>
      <w:proofErr w:type="spellEnd"/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  <w:t>(0, 0, 0, 0.1); }</w:t>
      </w:r>
    </w:p>
    <w:p w14:paraId="2E4E24D9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  <w:t xml:space="preserve">    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val="en-US" w:eastAsia="es-ES"/>
        </w:rPr>
        <w:t>&lt;/style&gt;</w:t>
      </w:r>
    </w:p>
    <w:p w14:paraId="06E86749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</w:pP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val="en-US" w:eastAsia="es-ES"/>
        </w:rPr>
        <w:t>&lt;/head&gt;</w:t>
      </w:r>
    </w:p>
    <w:p w14:paraId="1CCF15D1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</w:pP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val="en-US" w:eastAsia="es-ES"/>
        </w:rPr>
        <w:t>&lt;body&gt;</w:t>
      </w:r>
    </w:p>
    <w:p w14:paraId="4F84B28A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  <w:t xml:space="preserve">    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val="en-US" w:eastAsia="es-ES"/>
        </w:rPr>
        <w:t>&lt;div</w:t>
      </w:r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 xml:space="preserve"> </w:t>
      </w:r>
      <w:r w:rsidRPr="00AB11A5">
        <w:rPr>
          <w:rFonts w:ascii="Courier New" w:eastAsia="Times New Roman" w:hAnsi="Courier New" w:cs="Courier New"/>
          <w:b w:val="0"/>
          <w:color w:val="FF0000"/>
          <w:sz w:val="20"/>
          <w:szCs w:val="20"/>
          <w:lang w:val="en-US" w:eastAsia="es-ES"/>
        </w:rPr>
        <w:t>class</w:t>
      </w:r>
      <w:r w:rsidRPr="00AB11A5">
        <w:rPr>
          <w:rFonts w:ascii="Courier New" w:eastAsia="Times New Roman" w:hAnsi="Courier New" w:cs="Courier New"/>
          <w:b w:val="0"/>
          <w:color w:val="000000"/>
          <w:sz w:val="20"/>
          <w:szCs w:val="20"/>
          <w:lang w:val="en-US" w:eastAsia="es-ES"/>
        </w:rPr>
        <w:t>=</w:t>
      </w:r>
      <w:r w:rsidRPr="00AB11A5">
        <w:rPr>
          <w:rFonts w:ascii="Courier New" w:eastAsia="Times New Roman" w:hAnsi="Courier New" w:cs="Courier New"/>
          <w:bCs/>
          <w:color w:val="8000FF"/>
          <w:sz w:val="20"/>
          <w:szCs w:val="20"/>
          <w:lang w:val="en-US" w:eastAsia="es-ES"/>
        </w:rPr>
        <w:t>"container"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val="en-US" w:eastAsia="es-ES"/>
        </w:rPr>
        <w:t>&gt;</w:t>
      </w:r>
    </w:p>
    <w:p w14:paraId="30C23A24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val="en-US" w:eastAsia="es-ES"/>
        </w:rPr>
        <w:t xml:space="preserve">        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&lt;h1&gt;</w:t>
      </w: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>Bienvenido a la API de Reconocimiento de Matrículas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&lt;/h1&gt;</w:t>
      </w:r>
    </w:p>
    <w:p w14:paraId="263D4109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 xml:space="preserve">        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&lt;p&gt;</w:t>
      </w: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 xml:space="preserve">Esta API ha sido creada por Mohamed Labib Khotbi para el reconocimiento de matrículas mediante </w:t>
      </w:r>
      <w:proofErr w:type="spellStart"/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>Tesseract</w:t>
      </w:r>
      <w:proofErr w:type="spellEnd"/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 xml:space="preserve"> y </w:t>
      </w:r>
      <w:proofErr w:type="spellStart"/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>OpenCV</w:t>
      </w:r>
      <w:proofErr w:type="spellEnd"/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>.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&lt;/p&gt;</w:t>
      </w:r>
    </w:p>
    <w:p w14:paraId="16F4B476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 xml:space="preserve">        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&lt;p&gt;</w:t>
      </w: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 xml:space="preserve">Utiliza el </w:t>
      </w:r>
      <w:proofErr w:type="spellStart"/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>endpoint</w:t>
      </w:r>
      <w:proofErr w:type="spellEnd"/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 xml:space="preserve"> 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</w:t>
      </w:r>
      <w:proofErr w:type="spellStart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strong</w:t>
      </w:r>
      <w:proofErr w:type="spellEnd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&gt;</w:t>
      </w: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>/reconocer_matricula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&lt;/</w:t>
      </w:r>
      <w:proofErr w:type="spellStart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strong</w:t>
      </w:r>
      <w:proofErr w:type="spellEnd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&gt;</w:t>
      </w: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 xml:space="preserve"> para subir una imagen y obtener el texto de la matrícula detectada.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&lt;/p&gt;</w:t>
      </w:r>
    </w:p>
    <w:p w14:paraId="44BBE391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</w:pPr>
      <w:r w:rsidRPr="00AB11A5"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  <w:t xml:space="preserve">    </w:t>
      </w: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&lt;/</w:t>
      </w:r>
      <w:proofErr w:type="spellStart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div</w:t>
      </w:r>
      <w:proofErr w:type="spellEnd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&gt;</w:t>
      </w:r>
    </w:p>
    <w:p w14:paraId="7715FD33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</w:pP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&lt;/</w:t>
      </w:r>
      <w:proofErr w:type="spellStart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body</w:t>
      </w:r>
      <w:proofErr w:type="spellEnd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&gt;</w:t>
      </w:r>
    </w:p>
    <w:p w14:paraId="219F9154" w14:textId="15C81E1E" w:rsid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</w:pPr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&lt;/</w:t>
      </w:r>
      <w:proofErr w:type="spellStart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html</w:t>
      </w:r>
      <w:proofErr w:type="spellEnd"/>
      <w:r w:rsidRPr="00AB11A5"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t>&gt;</w:t>
      </w:r>
    </w:p>
    <w:p w14:paraId="3938281C" w14:textId="77777777" w:rsidR="00AB11A5" w:rsidRDefault="00AB11A5">
      <w:pPr>
        <w:spacing w:after="200"/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</w:pPr>
      <w:r>
        <w:rPr>
          <w:rFonts w:ascii="Courier New" w:eastAsia="Times New Roman" w:hAnsi="Courier New" w:cs="Courier New"/>
          <w:b w:val="0"/>
          <w:color w:val="0000FF"/>
          <w:sz w:val="20"/>
          <w:szCs w:val="20"/>
          <w:lang w:eastAsia="es-ES"/>
        </w:rPr>
        <w:br w:type="page"/>
      </w:r>
    </w:p>
    <w:p w14:paraId="23F1FEC9" w14:textId="77777777" w:rsidR="00AB11A5" w:rsidRPr="00AB11A5" w:rsidRDefault="00AB11A5" w:rsidP="00AB11A5">
      <w:pPr>
        <w:shd w:val="clear" w:color="auto" w:fill="FFFFFF"/>
        <w:spacing w:line="240" w:lineRule="auto"/>
        <w:rPr>
          <w:rFonts w:ascii="Courier New" w:eastAsia="Times New Roman" w:hAnsi="Courier New" w:cs="Courier New"/>
          <w:bCs/>
          <w:color w:val="000000"/>
          <w:sz w:val="20"/>
          <w:szCs w:val="20"/>
          <w:lang w:eastAsia="es-ES"/>
        </w:rPr>
      </w:pPr>
    </w:p>
    <w:p w14:paraId="3A97BF35" w14:textId="77777777" w:rsidR="00AB11A5" w:rsidRPr="00AB11A5" w:rsidRDefault="00AB11A5" w:rsidP="00AB11A5">
      <w:pPr>
        <w:pStyle w:val="Ttulo3"/>
      </w:pPr>
      <w:bookmarkStart w:id="18" w:name="_Toc169078082"/>
      <w:r w:rsidRPr="00AB11A5">
        <w:t>2. Reconocer Matrícula</w:t>
      </w:r>
      <w:bookmarkEnd w:id="18"/>
    </w:p>
    <w:p w14:paraId="6A8F34AF" w14:textId="77777777" w:rsidR="00AB11A5" w:rsidRPr="00AB11A5" w:rsidRDefault="00AB11A5" w:rsidP="00AB11A5">
      <w:pPr>
        <w:pStyle w:val="Contenido"/>
      </w:pPr>
      <w:r w:rsidRPr="00AB11A5">
        <w:rPr>
          <w:b/>
          <w:bCs/>
        </w:rPr>
        <w:t>URL:</w:t>
      </w:r>
      <w:r w:rsidRPr="00AB11A5">
        <w:t xml:space="preserve"> /reconocer_matricula</w:t>
      </w:r>
      <w:r w:rsidRPr="00AB11A5">
        <w:br/>
      </w:r>
      <w:r w:rsidRPr="00AB11A5">
        <w:rPr>
          <w:b/>
          <w:bCs/>
        </w:rPr>
        <w:t>Método:</w:t>
      </w:r>
      <w:r w:rsidRPr="00AB11A5">
        <w:t xml:space="preserve"> POST</w:t>
      </w:r>
      <w:r w:rsidRPr="00AB11A5">
        <w:br/>
      </w:r>
      <w:r w:rsidRPr="00AB11A5">
        <w:rPr>
          <w:b/>
          <w:bCs/>
        </w:rPr>
        <w:t>Descripción:</w:t>
      </w:r>
      <w:r w:rsidRPr="00AB11A5">
        <w:t xml:space="preserve"> Permite a los usuarios cargar una imagen de un vehículo para reconocer y extraer el texto de la matrícula.</w:t>
      </w:r>
    </w:p>
    <w:p w14:paraId="12E51503" w14:textId="77777777" w:rsidR="00AB11A5" w:rsidRPr="00AB11A5" w:rsidRDefault="00AB11A5" w:rsidP="00AB11A5">
      <w:pPr>
        <w:pStyle w:val="Contenido"/>
      </w:pPr>
      <w:r w:rsidRPr="00AB11A5">
        <w:rPr>
          <w:b/>
          <w:bCs/>
        </w:rPr>
        <w:t>Parámetros de la Solicitud:</w:t>
      </w:r>
    </w:p>
    <w:p w14:paraId="7963DC18" w14:textId="5DC2F70F" w:rsidR="00AB11A5" w:rsidRDefault="00AB11A5" w:rsidP="00AB11A5">
      <w:pPr>
        <w:pStyle w:val="Contenido"/>
        <w:numPr>
          <w:ilvl w:val="0"/>
          <w:numId w:val="9"/>
        </w:numPr>
      </w:pPr>
      <w:r w:rsidRPr="00AB11A5">
        <w:t>file: Archivo de imagen cargado por el usuario.</w:t>
      </w:r>
    </w:p>
    <w:p w14:paraId="1B8CE91F" w14:textId="77777777" w:rsidR="00BB0E22" w:rsidRPr="00AB11A5" w:rsidRDefault="00BB0E22" w:rsidP="00AB11A5">
      <w:pPr>
        <w:pStyle w:val="Contenido"/>
        <w:numPr>
          <w:ilvl w:val="0"/>
          <w:numId w:val="9"/>
        </w:numPr>
      </w:pPr>
    </w:p>
    <w:p w14:paraId="030BD69B" w14:textId="77777777" w:rsidR="00BB0E22" w:rsidRPr="00BB0E22" w:rsidRDefault="00BB0E22" w:rsidP="00AB11A5">
      <w:pPr>
        <w:pStyle w:val="Contenido"/>
        <w:rPr>
          <w:b/>
          <w:bCs/>
          <w:u w:val="single"/>
        </w:rPr>
      </w:pPr>
    </w:p>
    <w:p w14:paraId="27FB0106" w14:textId="77777777" w:rsidR="00BB0E22" w:rsidRDefault="00AB11A5" w:rsidP="00BB0E22">
      <w:pPr>
        <w:pStyle w:val="Contenido"/>
      </w:pPr>
      <w:r w:rsidRPr="00AB11A5">
        <w:rPr>
          <w:b/>
          <w:bCs/>
        </w:rPr>
        <w:t>Ejemplo de Respuesta Exitosa:</w:t>
      </w:r>
    </w:p>
    <w:p w14:paraId="38975286" w14:textId="77777777" w:rsidR="00BB0E22" w:rsidRPr="00BB0E22" w:rsidRDefault="00BB0E22" w:rsidP="00BB0E22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{</w:t>
      </w:r>
    </w:p>
    <w:p w14:paraId="2045AAA9" w14:textId="77777777" w:rsidR="00BB0E22" w:rsidRPr="00BB0E22" w:rsidRDefault="00BB0E22" w:rsidP="00BB0E22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</w:t>
      </w:r>
      <w:r w:rsidRPr="00BB0E22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"matricula_detectada"</w:t>
      </w: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: </w:t>
      </w:r>
      <w:r w:rsidRPr="00BB0E22">
        <w:rPr>
          <w:rFonts w:ascii="Courier New" w:eastAsia="Times New Roman" w:hAnsi="Courier New" w:cs="Courier New"/>
          <w:b w:val="0"/>
          <w:color w:val="800000"/>
          <w:sz w:val="20"/>
          <w:szCs w:val="20"/>
          <w:lang w:eastAsia="es-ES"/>
        </w:rPr>
        <w:t>"1234ABC"</w:t>
      </w:r>
    </w:p>
    <w:p w14:paraId="2BB0CFEA" w14:textId="77777777" w:rsidR="00BB0E22" w:rsidRPr="00BB0E22" w:rsidRDefault="00BB0E22" w:rsidP="00BB0E22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}</w:t>
      </w:r>
    </w:p>
    <w:p w14:paraId="153EE641" w14:textId="77777777" w:rsidR="00BB0E22" w:rsidRPr="00BB0E22" w:rsidRDefault="00BB0E22" w:rsidP="00BB0E22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</w:p>
    <w:p w14:paraId="37AA010E" w14:textId="77777777" w:rsidR="00BB0E22" w:rsidRDefault="00AB11A5" w:rsidP="00BB0E22">
      <w:pPr>
        <w:pStyle w:val="Contenido"/>
      </w:pPr>
      <w:r w:rsidRPr="00AB11A5">
        <w:rPr>
          <w:b/>
          <w:bCs/>
        </w:rPr>
        <w:t>Ejemplo de Respuesta con Error (archivo no encontrado):</w:t>
      </w:r>
    </w:p>
    <w:p w14:paraId="00E6D058" w14:textId="77777777" w:rsidR="00BB0E22" w:rsidRPr="00BB0E22" w:rsidRDefault="00BB0E22" w:rsidP="00BB0E22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{</w:t>
      </w:r>
    </w:p>
    <w:p w14:paraId="31D36642" w14:textId="77777777" w:rsidR="00BB0E22" w:rsidRPr="00BB0E22" w:rsidRDefault="00BB0E22" w:rsidP="00BB0E22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</w:t>
      </w:r>
      <w:r w:rsidRPr="00BB0E22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"error"</w:t>
      </w: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: </w:t>
      </w:r>
      <w:r w:rsidRPr="00BB0E22">
        <w:rPr>
          <w:rFonts w:ascii="Courier New" w:eastAsia="Times New Roman" w:hAnsi="Courier New" w:cs="Courier New"/>
          <w:b w:val="0"/>
          <w:color w:val="800000"/>
          <w:sz w:val="20"/>
          <w:szCs w:val="20"/>
          <w:lang w:eastAsia="es-ES"/>
        </w:rPr>
        <w:t>"No se encontró el archivo"</w:t>
      </w:r>
    </w:p>
    <w:p w14:paraId="1606C4DA" w14:textId="77777777" w:rsidR="00BB0E22" w:rsidRPr="00BB0E22" w:rsidRDefault="00BB0E22" w:rsidP="00BB0E22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}</w:t>
      </w:r>
    </w:p>
    <w:p w14:paraId="508F1E08" w14:textId="77777777" w:rsidR="00AB11A5" w:rsidRPr="00AB11A5" w:rsidRDefault="00AB11A5" w:rsidP="00AB11A5">
      <w:pPr>
        <w:pStyle w:val="Contenido"/>
      </w:pPr>
      <w:r w:rsidRPr="00AB11A5">
        <w:rPr>
          <w:b/>
          <w:bCs/>
        </w:rPr>
        <w:t>Ejemplo de Respuesta con Error (archivo no seleccionado):</w:t>
      </w:r>
    </w:p>
    <w:p w14:paraId="31964460" w14:textId="77777777" w:rsidR="00BB0E22" w:rsidRPr="00BB0E22" w:rsidRDefault="00BB0E22" w:rsidP="00BB0E22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{</w:t>
      </w:r>
    </w:p>
    <w:p w14:paraId="6CC9F283" w14:textId="77777777" w:rsidR="00BB0E22" w:rsidRPr="00BB0E22" w:rsidRDefault="00BB0E22" w:rsidP="00BB0E22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</w:t>
      </w:r>
      <w:r w:rsidRPr="00BB0E22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"error"</w:t>
      </w: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: </w:t>
      </w:r>
      <w:r w:rsidRPr="00BB0E22">
        <w:rPr>
          <w:rFonts w:ascii="Courier New" w:eastAsia="Times New Roman" w:hAnsi="Courier New" w:cs="Courier New"/>
          <w:b w:val="0"/>
          <w:color w:val="800000"/>
          <w:sz w:val="20"/>
          <w:szCs w:val="20"/>
          <w:lang w:eastAsia="es-ES"/>
        </w:rPr>
        <w:t>"No se seleccionó ningún archivo"</w:t>
      </w:r>
    </w:p>
    <w:p w14:paraId="1A696B0D" w14:textId="77777777" w:rsidR="00BB0E22" w:rsidRPr="00BB0E22" w:rsidRDefault="00BB0E22" w:rsidP="00BB0E22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}</w:t>
      </w:r>
    </w:p>
    <w:p w14:paraId="13D97969" w14:textId="77777777" w:rsidR="00AB11A5" w:rsidRPr="00AB11A5" w:rsidRDefault="00AB11A5" w:rsidP="00AB11A5">
      <w:pPr>
        <w:pStyle w:val="Contenido"/>
      </w:pPr>
      <w:r w:rsidRPr="00AB11A5">
        <w:rPr>
          <w:b/>
          <w:bCs/>
        </w:rPr>
        <w:t>Ejemplo de Respuesta con Error (matrícula no detectada):</w:t>
      </w:r>
    </w:p>
    <w:p w14:paraId="5C8E2162" w14:textId="77777777" w:rsidR="00BB0E22" w:rsidRPr="00BB0E22" w:rsidRDefault="00BB0E22" w:rsidP="00BB0E22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{</w:t>
      </w:r>
    </w:p>
    <w:p w14:paraId="53A39AF8" w14:textId="77777777" w:rsidR="00BB0E22" w:rsidRPr="00BB0E22" w:rsidRDefault="00BB0E22" w:rsidP="00BB0E22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  </w:t>
      </w:r>
      <w:r w:rsidRPr="00BB0E22">
        <w:rPr>
          <w:rFonts w:ascii="Courier New" w:eastAsia="Times New Roman" w:hAnsi="Courier New" w:cs="Courier New"/>
          <w:b w:val="0"/>
          <w:color w:val="8000FF"/>
          <w:sz w:val="20"/>
          <w:szCs w:val="20"/>
          <w:lang w:eastAsia="es-ES"/>
        </w:rPr>
        <w:t>"error"</w:t>
      </w: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 xml:space="preserve">: </w:t>
      </w:r>
      <w:r w:rsidRPr="00BB0E22">
        <w:rPr>
          <w:rFonts w:ascii="Courier New" w:eastAsia="Times New Roman" w:hAnsi="Courier New" w:cs="Courier New"/>
          <w:b w:val="0"/>
          <w:color w:val="800000"/>
          <w:sz w:val="20"/>
          <w:szCs w:val="20"/>
          <w:lang w:eastAsia="es-ES"/>
        </w:rPr>
        <w:t>"No se pudo detectar la matrícula"</w:t>
      </w:r>
    </w:p>
    <w:p w14:paraId="467D0B4A" w14:textId="62CC931F" w:rsidR="00BB0E22" w:rsidRDefault="00BB0E22" w:rsidP="00BB0E22">
      <w:pPr>
        <w:shd w:val="clear" w:color="auto" w:fill="FFFFFF"/>
        <w:spacing w:line="240" w:lineRule="auto"/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</w:pPr>
      <w:r w:rsidRPr="00BB0E22">
        <w:rPr>
          <w:rFonts w:ascii="Courier New" w:eastAsia="Times New Roman" w:hAnsi="Courier New" w:cs="Courier New"/>
          <w:b w:val="0"/>
          <w:color w:val="000000"/>
          <w:sz w:val="20"/>
          <w:szCs w:val="20"/>
          <w:lang w:eastAsia="es-ES"/>
        </w:rPr>
        <w:t>}</w:t>
      </w:r>
    </w:p>
    <w:p w14:paraId="5D34EA5F" w14:textId="77777777" w:rsidR="00BB0E22" w:rsidRPr="00BB0E22" w:rsidRDefault="00BB0E22" w:rsidP="00BB0E22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  <w:lang w:eastAsia="es-ES"/>
        </w:rPr>
      </w:pPr>
    </w:p>
    <w:p w14:paraId="720D9665" w14:textId="77777777" w:rsidR="00BB0E22" w:rsidRPr="00BB0E22" w:rsidRDefault="00BB0E22" w:rsidP="00BB0E22">
      <w:pPr>
        <w:pStyle w:val="Ttulo2"/>
      </w:pPr>
      <w:bookmarkStart w:id="19" w:name="_Toc169078083"/>
      <w:r w:rsidRPr="00BB0E22">
        <w:t>Funcionamiento Interno</w:t>
      </w:r>
      <w:bookmarkEnd w:id="19"/>
    </w:p>
    <w:p w14:paraId="0E4F9DFA" w14:textId="77777777" w:rsidR="00BB0E22" w:rsidRPr="00BB0E22" w:rsidRDefault="00BB0E22" w:rsidP="00BB0E22">
      <w:pPr>
        <w:pStyle w:val="Contenido"/>
        <w:numPr>
          <w:ilvl w:val="0"/>
          <w:numId w:val="10"/>
        </w:numPr>
      </w:pPr>
      <w:r w:rsidRPr="00BB0E22">
        <w:rPr>
          <w:b/>
          <w:bCs/>
        </w:rPr>
        <w:t>Carga de Imagen</w:t>
      </w:r>
      <w:r w:rsidRPr="00BB0E22">
        <w:t xml:space="preserve">: El usuario carga una imagen a través del </w:t>
      </w:r>
      <w:proofErr w:type="spellStart"/>
      <w:r w:rsidRPr="00BB0E22">
        <w:t>endpoint</w:t>
      </w:r>
      <w:proofErr w:type="spellEnd"/>
      <w:r w:rsidRPr="00BB0E22">
        <w:t xml:space="preserve"> /reconocer_matricula.</w:t>
      </w:r>
    </w:p>
    <w:p w14:paraId="1F6C27E9" w14:textId="77777777" w:rsidR="00BB0E22" w:rsidRPr="00BB0E22" w:rsidRDefault="00BB0E22" w:rsidP="00BB0E22">
      <w:pPr>
        <w:pStyle w:val="Contenido"/>
        <w:numPr>
          <w:ilvl w:val="0"/>
          <w:numId w:val="10"/>
        </w:numPr>
      </w:pPr>
      <w:r w:rsidRPr="00BB0E22">
        <w:rPr>
          <w:b/>
          <w:bCs/>
        </w:rPr>
        <w:t>Procesamiento de Imagen</w:t>
      </w:r>
      <w:r w:rsidRPr="00BB0E22">
        <w:t xml:space="preserve">: La imagen se convierte a escala de grises y se utiliza </w:t>
      </w:r>
      <w:proofErr w:type="spellStart"/>
      <w:r w:rsidRPr="00BB0E22">
        <w:t>OpenCV</w:t>
      </w:r>
      <w:proofErr w:type="spellEnd"/>
      <w:r w:rsidRPr="00BB0E22">
        <w:t xml:space="preserve"> para detectar regiones que podrían contener matrículas.</w:t>
      </w:r>
    </w:p>
    <w:p w14:paraId="1343CFF1" w14:textId="77777777" w:rsidR="00BB0E22" w:rsidRPr="00BB0E22" w:rsidRDefault="00BB0E22" w:rsidP="00BB0E22">
      <w:pPr>
        <w:pStyle w:val="Contenido"/>
        <w:numPr>
          <w:ilvl w:val="0"/>
          <w:numId w:val="10"/>
        </w:numPr>
      </w:pPr>
      <w:r w:rsidRPr="00BB0E22">
        <w:rPr>
          <w:b/>
          <w:bCs/>
        </w:rPr>
        <w:t>Preprocesamiento y Reconocimiento de Texto</w:t>
      </w:r>
      <w:r w:rsidRPr="00BB0E22">
        <w:t xml:space="preserve">: La región de la matrícula se </w:t>
      </w:r>
      <w:proofErr w:type="spellStart"/>
      <w:r w:rsidRPr="00BB0E22">
        <w:t>preprocesa</w:t>
      </w:r>
      <w:proofErr w:type="spellEnd"/>
      <w:r w:rsidRPr="00BB0E22">
        <w:t xml:space="preserve"> (conversiones, dilatación, </w:t>
      </w:r>
      <w:proofErr w:type="spellStart"/>
      <w:r w:rsidRPr="00BB0E22">
        <w:t>umbralización</w:t>
      </w:r>
      <w:proofErr w:type="spellEnd"/>
      <w:r w:rsidRPr="00BB0E22">
        <w:t xml:space="preserve">) y se pasa a </w:t>
      </w:r>
      <w:proofErr w:type="spellStart"/>
      <w:r w:rsidRPr="00BB0E22">
        <w:t>Tesseract</w:t>
      </w:r>
      <w:proofErr w:type="spellEnd"/>
      <w:r w:rsidRPr="00BB0E22">
        <w:t xml:space="preserve"> para el reconocimiento de texto.</w:t>
      </w:r>
    </w:p>
    <w:p w14:paraId="2B8D102B" w14:textId="77777777" w:rsidR="00BB0E22" w:rsidRPr="00BB0E22" w:rsidRDefault="00BB0E22" w:rsidP="00BB0E22">
      <w:pPr>
        <w:pStyle w:val="Contenido"/>
        <w:numPr>
          <w:ilvl w:val="0"/>
          <w:numId w:val="10"/>
        </w:numPr>
      </w:pPr>
      <w:r w:rsidRPr="00BB0E22">
        <w:rPr>
          <w:b/>
          <w:bCs/>
        </w:rPr>
        <w:t>Devolución de Resultado</w:t>
      </w:r>
      <w:r w:rsidRPr="00BB0E22">
        <w:t>: El texto reconocido se devuelve al usuario en formato JSON.</w:t>
      </w:r>
    </w:p>
    <w:p w14:paraId="26BF5006" w14:textId="77777777" w:rsidR="00AB11A5" w:rsidRPr="00346533" w:rsidRDefault="00AB11A5" w:rsidP="007908E0">
      <w:pPr>
        <w:pStyle w:val="Contenido"/>
      </w:pPr>
    </w:p>
    <w:sectPr w:rsidR="00AB11A5" w:rsidRPr="00346533" w:rsidSect="00AB02A7">
      <w:headerReference w:type="default" r:id="rId17"/>
      <w:footerReference w:type="default" r:id="rId18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E970B0" w14:textId="77777777" w:rsidR="001C4C0F" w:rsidRDefault="001C4C0F">
      <w:r>
        <w:separator/>
      </w:r>
    </w:p>
    <w:p w14:paraId="7694EE45" w14:textId="77777777" w:rsidR="001C4C0F" w:rsidRDefault="001C4C0F"/>
  </w:endnote>
  <w:endnote w:type="continuationSeparator" w:id="0">
    <w:p w14:paraId="0851D6B7" w14:textId="77777777" w:rsidR="001C4C0F" w:rsidRDefault="001C4C0F">
      <w:r>
        <w:continuationSeparator/>
      </w:r>
    </w:p>
    <w:p w14:paraId="46A6D065" w14:textId="77777777" w:rsidR="001C4C0F" w:rsidRDefault="001C4C0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171D8539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628CA2BD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80BFF6" w14:textId="77777777" w:rsidR="001C4C0F" w:rsidRDefault="001C4C0F">
      <w:r>
        <w:separator/>
      </w:r>
    </w:p>
    <w:p w14:paraId="2850FE7C" w14:textId="77777777" w:rsidR="001C4C0F" w:rsidRDefault="001C4C0F"/>
  </w:footnote>
  <w:footnote w:type="continuationSeparator" w:id="0">
    <w:p w14:paraId="12A135F2" w14:textId="77777777" w:rsidR="001C4C0F" w:rsidRDefault="001C4C0F">
      <w:r>
        <w:continuationSeparator/>
      </w:r>
    </w:p>
    <w:p w14:paraId="4D9F3B9C" w14:textId="77777777" w:rsidR="001C4C0F" w:rsidRDefault="001C4C0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343283" w:rsidRPr="00343283" w14:paraId="508D989B" w14:textId="77777777" w:rsidTr="00343283">
      <w:trPr>
        <w:trHeight w:val="709"/>
      </w:trPr>
      <w:tc>
        <w:tcPr>
          <w:tcW w:w="10035" w:type="dxa"/>
          <w:tcBorders>
            <w:top w:val="nil"/>
            <w:left w:val="nil"/>
            <w:bottom w:val="single" w:sz="36" w:space="0" w:color="024F75" w:themeColor="accent1"/>
            <w:right w:val="nil"/>
          </w:tcBorders>
        </w:tcPr>
        <w:p w14:paraId="740A773F" w14:textId="77777777" w:rsidR="00D077E9" w:rsidRPr="00343283" w:rsidRDefault="00D077E9">
          <w:pPr>
            <w:pStyle w:val="Encabezado"/>
            <w:rPr>
              <w:noProof/>
              <w:color w:val="082A75" w:themeColor="text2"/>
            </w:rPr>
          </w:pPr>
        </w:p>
      </w:tc>
    </w:tr>
  </w:tbl>
  <w:p w14:paraId="632461BA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34E9C"/>
    <w:multiLevelType w:val="multilevel"/>
    <w:tmpl w:val="14B81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561DA"/>
    <w:multiLevelType w:val="hybridMultilevel"/>
    <w:tmpl w:val="62A001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692D66"/>
    <w:multiLevelType w:val="multilevel"/>
    <w:tmpl w:val="AF04B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197657"/>
    <w:multiLevelType w:val="hybridMultilevel"/>
    <w:tmpl w:val="718436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847E75"/>
    <w:multiLevelType w:val="hybridMultilevel"/>
    <w:tmpl w:val="474805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5A4AD0"/>
    <w:multiLevelType w:val="hybridMultilevel"/>
    <w:tmpl w:val="C0A4EC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F7041F"/>
    <w:multiLevelType w:val="hybridMultilevel"/>
    <w:tmpl w:val="82D24D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5A1B92"/>
    <w:multiLevelType w:val="hybridMultilevel"/>
    <w:tmpl w:val="279877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42574D"/>
    <w:multiLevelType w:val="multilevel"/>
    <w:tmpl w:val="BE22D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ADE6DF0"/>
    <w:multiLevelType w:val="hybridMultilevel"/>
    <w:tmpl w:val="A274E5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3"/>
  </w:num>
  <w:num w:numId="8">
    <w:abstractNumId w:val="5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50A"/>
    <w:rsid w:val="0002482E"/>
    <w:rsid w:val="00050324"/>
    <w:rsid w:val="00065FDA"/>
    <w:rsid w:val="000747A0"/>
    <w:rsid w:val="000822DF"/>
    <w:rsid w:val="00091963"/>
    <w:rsid w:val="000A0150"/>
    <w:rsid w:val="000A4BBD"/>
    <w:rsid w:val="000E60E5"/>
    <w:rsid w:val="000E63C9"/>
    <w:rsid w:val="00103EAD"/>
    <w:rsid w:val="00130E9D"/>
    <w:rsid w:val="00150A6D"/>
    <w:rsid w:val="001641EF"/>
    <w:rsid w:val="00185B35"/>
    <w:rsid w:val="001B5DE1"/>
    <w:rsid w:val="001C4C0F"/>
    <w:rsid w:val="001F2BC8"/>
    <w:rsid w:val="001F5F6B"/>
    <w:rsid w:val="00243EBC"/>
    <w:rsid w:val="00246A35"/>
    <w:rsid w:val="0026297B"/>
    <w:rsid w:val="00284348"/>
    <w:rsid w:val="002F51F5"/>
    <w:rsid w:val="00312137"/>
    <w:rsid w:val="003211EB"/>
    <w:rsid w:val="00330359"/>
    <w:rsid w:val="0033762F"/>
    <w:rsid w:val="00343283"/>
    <w:rsid w:val="00346533"/>
    <w:rsid w:val="00360494"/>
    <w:rsid w:val="00366C7E"/>
    <w:rsid w:val="00384EA3"/>
    <w:rsid w:val="003A30AA"/>
    <w:rsid w:val="003A39A1"/>
    <w:rsid w:val="003B2814"/>
    <w:rsid w:val="003C2191"/>
    <w:rsid w:val="003D3863"/>
    <w:rsid w:val="004110DE"/>
    <w:rsid w:val="00425B40"/>
    <w:rsid w:val="0044085A"/>
    <w:rsid w:val="004662EF"/>
    <w:rsid w:val="004708A7"/>
    <w:rsid w:val="004A0FEA"/>
    <w:rsid w:val="004B21A5"/>
    <w:rsid w:val="004D1FB5"/>
    <w:rsid w:val="004E5FEE"/>
    <w:rsid w:val="004F1986"/>
    <w:rsid w:val="005037F0"/>
    <w:rsid w:val="00516A86"/>
    <w:rsid w:val="005275F6"/>
    <w:rsid w:val="00572102"/>
    <w:rsid w:val="00576560"/>
    <w:rsid w:val="00592908"/>
    <w:rsid w:val="005F1BB0"/>
    <w:rsid w:val="00636B29"/>
    <w:rsid w:val="00654AD6"/>
    <w:rsid w:val="00656C4D"/>
    <w:rsid w:val="006C3B7B"/>
    <w:rsid w:val="006C3EA2"/>
    <w:rsid w:val="006E5716"/>
    <w:rsid w:val="00727939"/>
    <w:rsid w:val="007302B3"/>
    <w:rsid w:val="00730733"/>
    <w:rsid w:val="007309A6"/>
    <w:rsid w:val="00730E3A"/>
    <w:rsid w:val="00736AAF"/>
    <w:rsid w:val="007577F6"/>
    <w:rsid w:val="00760D4C"/>
    <w:rsid w:val="00765B2A"/>
    <w:rsid w:val="007827E8"/>
    <w:rsid w:val="00783A34"/>
    <w:rsid w:val="007908E0"/>
    <w:rsid w:val="007A0177"/>
    <w:rsid w:val="007A257F"/>
    <w:rsid w:val="007B33CF"/>
    <w:rsid w:val="007C6B52"/>
    <w:rsid w:val="007D16C5"/>
    <w:rsid w:val="007F117B"/>
    <w:rsid w:val="008025F8"/>
    <w:rsid w:val="00862FE4"/>
    <w:rsid w:val="0086389A"/>
    <w:rsid w:val="00875A8E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9D1231"/>
    <w:rsid w:val="009F4253"/>
    <w:rsid w:val="00A1506F"/>
    <w:rsid w:val="00A23AFA"/>
    <w:rsid w:val="00A31B3E"/>
    <w:rsid w:val="00A532F3"/>
    <w:rsid w:val="00A70C0B"/>
    <w:rsid w:val="00A766DB"/>
    <w:rsid w:val="00A8489E"/>
    <w:rsid w:val="00AB02A7"/>
    <w:rsid w:val="00AB11A5"/>
    <w:rsid w:val="00AC0163"/>
    <w:rsid w:val="00AC29F3"/>
    <w:rsid w:val="00B2300B"/>
    <w:rsid w:val="00B231E5"/>
    <w:rsid w:val="00B429A4"/>
    <w:rsid w:val="00B561AC"/>
    <w:rsid w:val="00B66E2C"/>
    <w:rsid w:val="00B92354"/>
    <w:rsid w:val="00BB0E22"/>
    <w:rsid w:val="00BD1E11"/>
    <w:rsid w:val="00BD7D23"/>
    <w:rsid w:val="00BE180E"/>
    <w:rsid w:val="00C02B87"/>
    <w:rsid w:val="00C4086D"/>
    <w:rsid w:val="00C67552"/>
    <w:rsid w:val="00CA1896"/>
    <w:rsid w:val="00CB5B28"/>
    <w:rsid w:val="00CC28F1"/>
    <w:rsid w:val="00CE2E29"/>
    <w:rsid w:val="00CF5371"/>
    <w:rsid w:val="00D0323A"/>
    <w:rsid w:val="00D04AF7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92B8A"/>
    <w:rsid w:val="00DC706A"/>
    <w:rsid w:val="00DD152F"/>
    <w:rsid w:val="00DE213F"/>
    <w:rsid w:val="00DF027C"/>
    <w:rsid w:val="00E00A32"/>
    <w:rsid w:val="00E0161E"/>
    <w:rsid w:val="00E22ACD"/>
    <w:rsid w:val="00E410CE"/>
    <w:rsid w:val="00E620B0"/>
    <w:rsid w:val="00E81B40"/>
    <w:rsid w:val="00E8364F"/>
    <w:rsid w:val="00EF555B"/>
    <w:rsid w:val="00F027BB"/>
    <w:rsid w:val="00F11DCF"/>
    <w:rsid w:val="00F15138"/>
    <w:rsid w:val="00F162EA"/>
    <w:rsid w:val="00F41D11"/>
    <w:rsid w:val="00F52D27"/>
    <w:rsid w:val="00F83527"/>
    <w:rsid w:val="00F9250A"/>
    <w:rsid w:val="00FB5CE3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87560B7"/>
  <w15:docId w15:val="{C3AFC97C-3F64-4961-A908-286A0F528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11EB"/>
    <w:pPr>
      <w:spacing w:after="0"/>
    </w:pPr>
    <w:rPr>
      <w:rFonts w:eastAsiaTheme="minorEastAsia"/>
      <w:b/>
      <w:color w:val="0F0D29" w:themeColor="text1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AC0163"/>
    <w:pPr>
      <w:keepNext/>
      <w:spacing w:before="240" w:after="60"/>
      <w:outlineLvl w:val="0"/>
    </w:pPr>
    <w:rPr>
      <w:rFonts w:asciiTheme="majorHAnsi" w:eastAsiaTheme="majorEastAsia" w:hAnsiTheme="majorHAnsi" w:cstheme="majorBidi"/>
      <w:noProof/>
      <w:color w:val="061F57" w:themeColor="text2" w:themeShade="BF"/>
      <w:kern w:val="28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5"/>
    <w:unhideWhenUsed/>
    <w:qFormat/>
    <w:rsid w:val="0026297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1"/>
    <w:semiHidden/>
    <w:unhideWhenUsed/>
    <w:qFormat/>
    <w:rsid w:val="00CC28F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13A57" w:themeColor="accent1" w:themeShade="BF"/>
    </w:rPr>
  </w:style>
  <w:style w:type="paragraph" w:styleId="Ttulo5">
    <w:name w:val="heading 5"/>
    <w:basedOn w:val="Normal"/>
    <w:next w:val="Normal"/>
    <w:link w:val="Ttulo5Car"/>
    <w:uiPriority w:val="1"/>
    <w:semiHidden/>
    <w:unhideWhenUsed/>
    <w:qFormat/>
    <w:rsid w:val="00AB11A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13A57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AC0163"/>
    <w:rPr>
      <w:rFonts w:asciiTheme="majorHAnsi" w:eastAsiaTheme="majorEastAsia" w:hAnsiTheme="majorHAnsi" w:cstheme="majorBidi"/>
      <w:b/>
      <w:noProof/>
      <w:color w:val="061F57" w:themeColor="text2" w:themeShade="BF"/>
      <w:kern w:val="28"/>
      <w:sz w:val="40"/>
      <w:szCs w:val="40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8025F8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8025F8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025F8"/>
    <w:rPr>
      <w:color w:val="3592CF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3A30AA"/>
    <w:pPr>
      <w:spacing w:after="100"/>
      <w:ind w:left="280"/>
    </w:pPr>
  </w:style>
  <w:style w:type="paragraph" w:styleId="Prrafodelista">
    <w:name w:val="List Paragraph"/>
    <w:basedOn w:val="Normal"/>
    <w:uiPriority w:val="34"/>
    <w:unhideWhenUsed/>
    <w:qFormat/>
    <w:rsid w:val="006C3EA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5"/>
    <w:rsid w:val="0026297B"/>
    <w:rPr>
      <w:rFonts w:asciiTheme="majorHAnsi" w:eastAsiaTheme="majorEastAsia" w:hAnsiTheme="majorHAnsi" w:cstheme="majorBidi"/>
      <w:b/>
      <w:color w:val="012639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1"/>
    <w:semiHidden/>
    <w:rsid w:val="00CC28F1"/>
    <w:rPr>
      <w:rFonts w:asciiTheme="majorHAnsi" w:eastAsiaTheme="majorEastAsia" w:hAnsiTheme="majorHAnsi" w:cstheme="majorBidi"/>
      <w:b/>
      <w:i/>
      <w:iCs/>
      <w:color w:val="013A57" w:themeColor="accent1" w:themeShade="BF"/>
      <w:sz w:val="28"/>
      <w:szCs w:val="22"/>
    </w:rPr>
  </w:style>
  <w:style w:type="character" w:customStyle="1" w:styleId="Ttulo5Car">
    <w:name w:val="Título 5 Car"/>
    <w:basedOn w:val="Fuentedeprrafopredeter"/>
    <w:link w:val="Ttulo5"/>
    <w:uiPriority w:val="1"/>
    <w:semiHidden/>
    <w:rsid w:val="00AB11A5"/>
    <w:rPr>
      <w:rFonts w:asciiTheme="majorHAnsi" w:eastAsiaTheme="majorEastAsia" w:hAnsiTheme="majorHAnsi" w:cstheme="majorBidi"/>
      <w:b/>
      <w:color w:val="013A57" w:themeColor="accent1" w:themeShade="BF"/>
      <w:sz w:val="28"/>
      <w:szCs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BB0E22"/>
    <w:rPr>
      <w:color w:val="605E5C"/>
      <w:shd w:val="clear" w:color="auto" w:fill="E1DFDD"/>
    </w:rPr>
  </w:style>
  <w:style w:type="character" w:customStyle="1" w:styleId="sc8">
    <w:name w:val="sc8"/>
    <w:basedOn w:val="Fuentedeprrafopredeter"/>
    <w:rsid w:val="00BB0E2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Fuentedeprrafopredeter"/>
    <w:rsid w:val="00BB0E22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Fuentedeprrafopredeter"/>
    <w:rsid w:val="00BB0E22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21">
    <w:name w:val="sc21"/>
    <w:basedOn w:val="Fuentedeprrafopredeter"/>
    <w:rsid w:val="00BB0E22"/>
    <w:rPr>
      <w:rFonts w:ascii="Courier New" w:hAnsi="Courier New" w:cs="Courier New" w:hint="default"/>
      <w:color w:val="800000"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4662E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8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64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7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7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1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23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35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92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96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95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9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54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56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41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28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57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fif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l\AppData\Local\Microsoft\Office\16.0\DTS\es-ES%7bCC6B280D-E5F8-48FA-902A-10CDD9E3703F%7d\%7b8D5A9DC8-67E5-4980-8B00-134ED44BFFCC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2A0B8176644538AB4820EF227B10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5676DD-C07E-44F7-BAB4-8BD924517127}"/>
      </w:docPartPr>
      <w:docPartBody>
        <w:p w:rsidR="00491418" w:rsidRDefault="00D30278">
          <w:pPr>
            <w:pStyle w:val="BA2A0B8176644538AB4820EF227B10E7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marzo 25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1D3C41F6D61A440A9DB0C2FC44CB3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DCC992-FC84-46AA-BA4B-CD4C846EF9FA}"/>
      </w:docPartPr>
      <w:docPartBody>
        <w:p w:rsidR="00491418" w:rsidRDefault="00D30278">
          <w:pPr>
            <w:pStyle w:val="1D3C41F6D61A440A9DB0C2FC44CB3A30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572ECC439E6240EC805A9ABFA9EEB1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08B8E-E401-4322-B17C-6BC0A1710536}"/>
      </w:docPartPr>
      <w:docPartBody>
        <w:p w:rsidR="00491418" w:rsidRDefault="00D30278">
          <w:pPr>
            <w:pStyle w:val="572ECC439E6240EC805A9ABFA9EEB12F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278"/>
    <w:rsid w:val="000B5C1B"/>
    <w:rsid w:val="003337C9"/>
    <w:rsid w:val="00466A21"/>
    <w:rsid w:val="00491418"/>
    <w:rsid w:val="00491ADD"/>
    <w:rsid w:val="004A6AC6"/>
    <w:rsid w:val="00872459"/>
    <w:rsid w:val="008D6D32"/>
    <w:rsid w:val="00977030"/>
    <w:rsid w:val="00B72CD0"/>
    <w:rsid w:val="00BC7E71"/>
    <w:rsid w:val="00C07348"/>
    <w:rsid w:val="00D30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eastAsia="en-US"/>
    </w:rPr>
  </w:style>
  <w:style w:type="paragraph" w:customStyle="1" w:styleId="BA2A0B8176644538AB4820EF227B10E7">
    <w:name w:val="BA2A0B8176644538AB4820EF227B10E7"/>
  </w:style>
  <w:style w:type="paragraph" w:customStyle="1" w:styleId="1D3C41F6D61A440A9DB0C2FC44CB3A30">
    <w:name w:val="1D3C41F6D61A440A9DB0C2FC44CB3A30"/>
  </w:style>
  <w:style w:type="paragraph" w:customStyle="1" w:styleId="572ECC439E6240EC805A9ABFA9EEB12F">
    <w:name w:val="572ECC439E6240EC805A9ABFA9EEB12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Mohamed Labib Khotbi 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1B24EBB-215D-45B7-AF78-8345324A2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{8D5A9DC8-67E5-4980-8B00-134ED44BFFCC}tf16392850_win32</Template>
  <TotalTime>1336</TotalTime>
  <Pages>13</Pages>
  <Words>2223</Words>
  <Characters>12228</Characters>
  <Application>Microsoft Office Word</Application>
  <DocSecurity>0</DocSecurity>
  <Lines>101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Mohamed labib</dc:creator>
  <cp:keywords/>
  <cp:lastModifiedBy>Mohamed Labib Khotbi (ext)</cp:lastModifiedBy>
  <cp:revision>11</cp:revision>
  <cp:lastPrinted>2024-05-16T22:51:00Z</cp:lastPrinted>
  <dcterms:created xsi:type="dcterms:W3CDTF">2024-05-16T22:51:00Z</dcterms:created>
  <dcterms:modified xsi:type="dcterms:W3CDTF">2024-06-12T07:47:00Z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MSIP_Label_0bafe6ff-ef56-403b-a667-1a7e15b9ef48_Enabled">
    <vt:lpwstr>true</vt:lpwstr>
  </property>
  <property fmtid="{D5CDD505-2E9C-101B-9397-08002B2CF9AE}" pid="4" name="MSIP_Label_0bafe6ff-ef56-403b-a667-1a7e15b9ef48_SetDate">
    <vt:lpwstr>2024-06-10T10:23:09Z</vt:lpwstr>
  </property>
  <property fmtid="{D5CDD505-2E9C-101B-9397-08002B2CF9AE}" pid="5" name="MSIP_Label_0bafe6ff-ef56-403b-a667-1a7e15b9ef48_Method">
    <vt:lpwstr>Privileged</vt:lpwstr>
  </property>
  <property fmtid="{D5CDD505-2E9C-101B-9397-08002B2CF9AE}" pid="6" name="MSIP_Label_0bafe6ff-ef56-403b-a667-1a7e15b9ef48_Name">
    <vt:lpwstr>Personal</vt:lpwstr>
  </property>
  <property fmtid="{D5CDD505-2E9C-101B-9397-08002B2CF9AE}" pid="7" name="MSIP_Label_0bafe6ff-ef56-403b-a667-1a7e15b9ef48_SiteId">
    <vt:lpwstr>7d1c7785-2d8a-437d-b842-1ed5d8fbe00a</vt:lpwstr>
  </property>
  <property fmtid="{D5CDD505-2E9C-101B-9397-08002B2CF9AE}" pid="8" name="MSIP_Label_0bafe6ff-ef56-403b-a667-1a7e15b9ef48_ActionId">
    <vt:lpwstr>99f05a80-acd9-454e-9c41-411de4a8fe50</vt:lpwstr>
  </property>
  <property fmtid="{D5CDD505-2E9C-101B-9397-08002B2CF9AE}" pid="9" name="MSIP_Label_0bafe6ff-ef56-403b-a667-1a7e15b9ef48_ContentBits">
    <vt:lpwstr>0</vt:lpwstr>
  </property>
</Properties>
</file>